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09559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Machine Learning:</w:t>
      </w:r>
    </w:p>
    <w:p w14:paraId="2AD54A4E" w14:textId="77777777" w:rsidR="006B161C" w:rsidRDefault="006B161C" w:rsidP="006B161C">
      <w:r>
        <w:tab/>
        <w:t xml:space="preserve">Machine learning </w:t>
      </w:r>
      <w:proofErr w:type="spellStart"/>
      <w:r>
        <w:t>enavles</w:t>
      </w:r>
      <w:proofErr w:type="spellEnd"/>
      <w:r>
        <w:t xml:space="preserve"> a machine to automatically learn from data, improve performance from experience and predict things without being </w:t>
      </w:r>
      <w:proofErr w:type="spellStart"/>
      <w:r>
        <w:t>explicity</w:t>
      </w:r>
      <w:proofErr w:type="spellEnd"/>
      <w:r>
        <w:t xml:space="preserve"> programmed.</w:t>
      </w:r>
    </w:p>
    <w:p w14:paraId="3B85B67B" w14:textId="14AC235C" w:rsidR="006B161C" w:rsidRDefault="006B161C" w:rsidP="006B161C">
      <w:r w:rsidRPr="006B161C">
        <w:rPr>
          <w:b/>
          <w:bCs/>
        </w:rPr>
        <w:t>TRADITIONAL LEARNING --</w:t>
      </w:r>
      <w:r>
        <w:t xml:space="preserve"> (input + logic = output)</w:t>
      </w:r>
    </w:p>
    <w:p w14:paraId="565FE1AC" w14:textId="5390498F" w:rsidR="006B161C" w:rsidRDefault="006B161C" w:rsidP="006B161C">
      <w:r w:rsidRPr="006B161C">
        <w:rPr>
          <w:b/>
          <w:bCs/>
        </w:rPr>
        <w:t>machine learning --&gt;</w:t>
      </w:r>
      <w:r>
        <w:t xml:space="preserve"> (input &amp; </w:t>
      </w:r>
      <w:proofErr w:type="spellStart"/>
      <w:r>
        <w:t>outup</w:t>
      </w:r>
      <w:proofErr w:type="spellEnd"/>
      <w:r>
        <w:t xml:space="preserve">) == + </w:t>
      </w:r>
    </w:p>
    <w:p w14:paraId="37615F59" w14:textId="77777777" w:rsidR="006B161C" w:rsidRDefault="006B161C" w:rsidP="006B161C">
      <w:proofErr w:type="spellStart"/>
      <w:r>
        <w:t>mcahine</w:t>
      </w:r>
      <w:proofErr w:type="spellEnd"/>
      <w:r>
        <w:t xml:space="preserve"> </w:t>
      </w:r>
      <w:proofErr w:type="spellStart"/>
      <w:r>
        <w:t>larning</w:t>
      </w:r>
      <w:proofErr w:type="spellEnd"/>
      <w:r>
        <w:t xml:space="preserve"> has 2 models</w:t>
      </w:r>
    </w:p>
    <w:p w14:paraId="2D93A755" w14:textId="77777777" w:rsidR="006B161C" w:rsidRDefault="006B161C" w:rsidP="006B161C">
      <w:r>
        <w:t>Training Phase and Testing Phase</w:t>
      </w:r>
    </w:p>
    <w:p w14:paraId="14874518" w14:textId="77777777" w:rsidR="006B161C" w:rsidRDefault="006B161C" w:rsidP="006B161C">
      <w:r>
        <w:t>- Historical data is known as Training Data.</w:t>
      </w:r>
    </w:p>
    <w:p w14:paraId="24725BB3" w14:textId="77777777" w:rsidR="006B161C" w:rsidRDefault="006B161C" w:rsidP="006B161C">
      <w:r>
        <w:t>- Machine learning is a combination of Computer science and statistical data.</w:t>
      </w:r>
    </w:p>
    <w:p w14:paraId="473B5D51" w14:textId="77777777" w:rsidR="006B161C" w:rsidRDefault="006B161C" w:rsidP="006B161C">
      <w:r>
        <w:t xml:space="preserve"> -Input past data (training)-- Machine learning </w:t>
      </w:r>
      <w:proofErr w:type="gramStart"/>
      <w:r>
        <w:t>algorithm(</w:t>
      </w:r>
      <w:proofErr w:type="gramEnd"/>
      <w:r>
        <w:t>learn from data)--Building logical models--(new data)---output</w:t>
      </w:r>
    </w:p>
    <w:p w14:paraId="4B77D985" w14:textId="77777777" w:rsidR="006B161C" w:rsidRDefault="006B161C" w:rsidP="006B161C">
      <w:r>
        <w:t xml:space="preserve"> Machine learning follows the above process </w:t>
      </w:r>
    </w:p>
    <w:p w14:paraId="4FE0AF23" w14:textId="77777777" w:rsidR="006B161C" w:rsidRDefault="006B161C" w:rsidP="006B161C">
      <w:r>
        <w:t>If we add the data in the middle also it performs as per the new data</w:t>
      </w:r>
    </w:p>
    <w:p w14:paraId="79ABBA29" w14:textId="77777777" w:rsidR="006B161C" w:rsidRDefault="006B161C" w:rsidP="006B161C"/>
    <w:p w14:paraId="4C11BF0A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Machine Learning Features:</w:t>
      </w:r>
    </w:p>
    <w:p w14:paraId="5FDABE1E" w14:textId="77777777" w:rsidR="006B161C" w:rsidRDefault="006B161C" w:rsidP="006B161C">
      <w:r>
        <w:t>-Machine learning uses data to detect various patterns in a given dataset.</w:t>
      </w:r>
    </w:p>
    <w:p w14:paraId="65BC7CC8" w14:textId="77777777" w:rsidR="006B161C" w:rsidRDefault="006B161C" w:rsidP="006B161C">
      <w:r>
        <w:t>- It can learn from past data and improve automatically.</w:t>
      </w:r>
    </w:p>
    <w:p w14:paraId="0B0BF67A" w14:textId="77777777" w:rsidR="006B161C" w:rsidRDefault="006B161C" w:rsidP="006B161C">
      <w:r>
        <w:t>-It is a data driven technology (it takes data automatically)</w:t>
      </w:r>
    </w:p>
    <w:p w14:paraId="192F5E9B" w14:textId="5E4F8C24" w:rsidR="006B161C" w:rsidRDefault="006B161C" w:rsidP="006B161C">
      <w:r>
        <w:t xml:space="preserve">-Machine learning is much similar to data mining as it also deals with the huge amount of the data. </w:t>
      </w:r>
    </w:p>
    <w:p w14:paraId="494D0CF7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Classifications of ML:</w:t>
      </w:r>
    </w:p>
    <w:p w14:paraId="0AAE2414" w14:textId="5A2F2948" w:rsidR="006B161C" w:rsidRDefault="006B161C" w:rsidP="006B161C">
      <w:r w:rsidRPr="00145D7A">
        <w:rPr>
          <w:b/>
          <w:bCs/>
        </w:rPr>
        <w:t>1. Supervised Learning:</w:t>
      </w:r>
      <w:r w:rsidR="00145D7A">
        <w:t xml:space="preserve"> </w:t>
      </w:r>
      <w:r>
        <w:t xml:space="preserve">Supervised learning is a type of machine learning method, in which we provide a sample labeled data to the machine learning system in order to train it and on that </w:t>
      </w:r>
      <w:proofErr w:type="gramStart"/>
      <w:r>
        <w:t>basis</w:t>
      </w:r>
      <w:proofErr w:type="gramEnd"/>
      <w:r>
        <w:t xml:space="preserve"> it predicts the output.</w:t>
      </w:r>
    </w:p>
    <w:p w14:paraId="55AAC637" w14:textId="1B60DDA0" w:rsidR="006B161C" w:rsidRDefault="006B161C" w:rsidP="00145D7A">
      <w:pPr>
        <w:spacing w:before="0"/>
      </w:pPr>
      <w:r>
        <w:t>- It tries to generate the input data to output data</w:t>
      </w:r>
    </w:p>
    <w:p w14:paraId="1383199B" w14:textId="77777777" w:rsidR="006B161C" w:rsidRDefault="006B161C" w:rsidP="00145D7A">
      <w:pPr>
        <w:spacing w:before="0"/>
      </w:pPr>
      <w:r>
        <w:t>- spam filtering</w:t>
      </w:r>
    </w:p>
    <w:p w14:paraId="2779F8D2" w14:textId="6E230E20" w:rsidR="006B161C" w:rsidRDefault="006B161C" w:rsidP="00145D7A">
      <w:pPr>
        <w:spacing w:before="0"/>
      </w:pPr>
      <w:r>
        <w:t xml:space="preserve">- </w:t>
      </w:r>
      <w:proofErr w:type="spellStart"/>
      <w:r>
        <w:t>CLassifed</w:t>
      </w:r>
      <w:proofErr w:type="spellEnd"/>
      <w:r>
        <w:t xml:space="preserve"> into 2 categories</w:t>
      </w:r>
    </w:p>
    <w:p w14:paraId="0D4B5BE5" w14:textId="2CC02AE1" w:rsidR="006B161C" w:rsidRDefault="006B161C" w:rsidP="00145D7A">
      <w:pPr>
        <w:spacing w:before="0"/>
      </w:pPr>
      <w:r>
        <w:t>classification</w:t>
      </w:r>
    </w:p>
    <w:p w14:paraId="1F111E3C" w14:textId="384265C8" w:rsidR="006B161C" w:rsidRDefault="006B161C" w:rsidP="006B161C">
      <w:r>
        <w:t>regression</w:t>
      </w:r>
    </w:p>
    <w:p w14:paraId="6EC1A68E" w14:textId="77777777" w:rsidR="006B161C" w:rsidRDefault="006B161C" w:rsidP="006B161C">
      <w:r>
        <w:tab/>
      </w:r>
    </w:p>
    <w:p w14:paraId="55AB8912" w14:textId="5B99364B" w:rsidR="006B161C" w:rsidRDefault="006B161C" w:rsidP="006B161C">
      <w:r w:rsidRPr="00145D7A">
        <w:rPr>
          <w:b/>
          <w:bCs/>
        </w:rPr>
        <w:lastRenderedPageBreak/>
        <w:t>2.Unsupervised Learning:</w:t>
      </w:r>
      <w:r w:rsidR="00145D7A">
        <w:t xml:space="preserve"> </w:t>
      </w:r>
      <w:r>
        <w:t>The goal of unsupervised learning is to restructure the input data into new features or a group of objects with similar patterns - machine learns without any supervision</w:t>
      </w:r>
    </w:p>
    <w:p w14:paraId="30B66BE7" w14:textId="77777777" w:rsidR="006B161C" w:rsidRDefault="006B161C" w:rsidP="006B161C">
      <w:r>
        <w:t xml:space="preserve">- We </w:t>
      </w:r>
      <w:proofErr w:type="spellStart"/>
      <w:proofErr w:type="gramStart"/>
      <w:r>
        <w:t>cant</w:t>
      </w:r>
      <w:proofErr w:type="spellEnd"/>
      <w:proofErr w:type="gramEnd"/>
      <w:r>
        <w:t xml:space="preserve"> predict the output</w:t>
      </w:r>
    </w:p>
    <w:p w14:paraId="61565A21" w14:textId="77777777" w:rsidR="006B161C" w:rsidRDefault="006B161C" w:rsidP="006B161C">
      <w:r>
        <w:t>-</w:t>
      </w:r>
      <w:proofErr w:type="spellStart"/>
      <w:r>
        <w:t>CLassifed</w:t>
      </w:r>
      <w:proofErr w:type="spellEnd"/>
      <w:r>
        <w:t xml:space="preserve"> into 2 categories</w:t>
      </w:r>
    </w:p>
    <w:p w14:paraId="48CC7C54" w14:textId="77777777" w:rsidR="006B161C" w:rsidRDefault="006B161C" w:rsidP="006B161C">
      <w:r>
        <w:tab/>
      </w:r>
      <w:r>
        <w:tab/>
        <w:t>Clustering</w:t>
      </w:r>
    </w:p>
    <w:p w14:paraId="67CA8246" w14:textId="77777777" w:rsidR="006B161C" w:rsidRDefault="006B161C" w:rsidP="006B161C">
      <w:r>
        <w:tab/>
      </w:r>
      <w:r>
        <w:tab/>
        <w:t>Association</w:t>
      </w:r>
    </w:p>
    <w:p w14:paraId="5EF49683" w14:textId="77777777" w:rsidR="006B161C" w:rsidRDefault="006B161C" w:rsidP="006B161C">
      <w:r w:rsidRPr="00145D7A">
        <w:rPr>
          <w:b/>
          <w:bCs/>
        </w:rPr>
        <w:t>3.Reinforcement learning:</w:t>
      </w:r>
      <w:r>
        <w:t xml:space="preserve"> Feedback based learning method.</w:t>
      </w:r>
    </w:p>
    <w:p w14:paraId="683F0CAF" w14:textId="77777777" w:rsidR="006B161C" w:rsidRDefault="006B161C" w:rsidP="006B161C">
      <w:r>
        <w:tab/>
        <w:t>learning agent gets a reward for each right action</w:t>
      </w:r>
    </w:p>
    <w:p w14:paraId="55D68165" w14:textId="77777777" w:rsidR="006B161C" w:rsidRDefault="006B161C" w:rsidP="006B161C">
      <w:r>
        <w:tab/>
        <w:t>gets penalty for each wrong action.</w:t>
      </w:r>
    </w:p>
    <w:p w14:paraId="1F8C8EDD" w14:textId="7595A7CB" w:rsidR="006B161C" w:rsidRDefault="006B161C" w:rsidP="006B161C">
      <w:r>
        <w:tab/>
        <w:t>The agent learns automatically with these feedbacks and improves its performance</w:t>
      </w:r>
    </w:p>
    <w:p w14:paraId="6E516955" w14:textId="75E7B339" w:rsidR="006B161C" w:rsidRDefault="006B161C" w:rsidP="006B161C">
      <w:r>
        <w:t>M</w:t>
      </w:r>
      <w:r w:rsidR="00145D7A">
        <w:t xml:space="preserve">a </w:t>
      </w:r>
      <w:r>
        <w:t>chine Learning life cycle:</w:t>
      </w:r>
    </w:p>
    <w:p w14:paraId="4442D2CC" w14:textId="77777777" w:rsidR="006B161C" w:rsidRDefault="006B161C" w:rsidP="006B161C">
      <w:r>
        <w:t xml:space="preserve">1.Gathering Data: </w:t>
      </w:r>
    </w:p>
    <w:p w14:paraId="529DABC2" w14:textId="77777777" w:rsidR="006B161C" w:rsidRDefault="006B161C" w:rsidP="006B161C">
      <w:r>
        <w:t xml:space="preserve">2.Data preparation: </w:t>
      </w:r>
    </w:p>
    <w:p w14:paraId="0CE18E8A" w14:textId="352207E5" w:rsidR="006B161C" w:rsidRDefault="006B161C" w:rsidP="006B161C">
      <w:r>
        <w:t>Raw data-structure data-Data preprocessing-EDA-</w:t>
      </w:r>
      <w:proofErr w:type="spellStart"/>
      <w:proofErr w:type="gramStart"/>
      <w:r>
        <w:t>Insights,Reports</w:t>
      </w:r>
      <w:proofErr w:type="gramEnd"/>
      <w:r>
        <w:t>,Visual</w:t>
      </w:r>
      <w:proofErr w:type="spellEnd"/>
      <w:r>
        <w:t xml:space="preserve"> Graphs</w:t>
      </w:r>
    </w:p>
    <w:p w14:paraId="442605C5" w14:textId="77777777" w:rsidR="006B161C" w:rsidRDefault="006B161C" w:rsidP="006B161C">
      <w:r>
        <w:t xml:space="preserve">3.Data </w:t>
      </w:r>
      <w:proofErr w:type="spellStart"/>
      <w:proofErr w:type="gramStart"/>
      <w:r>
        <w:t>wrangling:Issues</w:t>
      </w:r>
      <w:proofErr w:type="spellEnd"/>
      <w:proofErr w:type="gramEnd"/>
      <w:r>
        <w:t xml:space="preserve">--Missing </w:t>
      </w:r>
      <w:proofErr w:type="spellStart"/>
      <w:r>
        <w:t>values,Duplicate</w:t>
      </w:r>
      <w:proofErr w:type="spellEnd"/>
      <w:r>
        <w:t xml:space="preserve"> data, Invalid data</w:t>
      </w:r>
    </w:p>
    <w:p w14:paraId="01B834E8" w14:textId="77777777" w:rsidR="006B161C" w:rsidRDefault="006B161C" w:rsidP="006B161C">
      <w:r>
        <w:t xml:space="preserve">4.Analyse data: </w:t>
      </w:r>
    </w:p>
    <w:p w14:paraId="12D24FB2" w14:textId="54D38A31" w:rsidR="006B161C" w:rsidRDefault="006B161C" w:rsidP="006B161C">
      <w:r>
        <w:t>Selection</w:t>
      </w:r>
      <w:r w:rsidR="00145D7A">
        <w:t xml:space="preserve"> </w:t>
      </w:r>
      <w:r>
        <w:t>of analytical techniques</w:t>
      </w:r>
    </w:p>
    <w:p w14:paraId="294827F9" w14:textId="77777777" w:rsidR="006B161C" w:rsidRDefault="006B161C" w:rsidP="006B161C">
      <w:r>
        <w:t>Building models</w:t>
      </w:r>
    </w:p>
    <w:p w14:paraId="35529E0B" w14:textId="230FEDC9" w:rsidR="006B161C" w:rsidRDefault="006B161C" w:rsidP="006B161C">
      <w:r>
        <w:t>Review the result</w:t>
      </w:r>
    </w:p>
    <w:p w14:paraId="518D79EB" w14:textId="0952FB27" w:rsidR="006B161C" w:rsidRDefault="006B161C" w:rsidP="006B161C">
      <w:r>
        <w:t>5.Train model:</w:t>
      </w:r>
    </w:p>
    <w:p w14:paraId="3B8B0B9B" w14:textId="77777777" w:rsidR="006B161C" w:rsidRDefault="006B161C" w:rsidP="006B161C">
      <w:r>
        <w:t>6.Test Model:</w:t>
      </w:r>
    </w:p>
    <w:p w14:paraId="6DAA1366" w14:textId="2769A133" w:rsidR="006B161C" w:rsidRDefault="006B161C" w:rsidP="006B161C">
      <w:r>
        <w:t>7.Deployment</w:t>
      </w:r>
    </w:p>
    <w:p w14:paraId="30B71941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Linear Regression</w:t>
      </w:r>
    </w:p>
    <w:p w14:paraId="7B50AD59" w14:textId="77777777" w:rsidR="006B161C" w:rsidRDefault="006B161C" w:rsidP="006B161C">
      <w:r>
        <w:t xml:space="preserve">- It makes predictions for continuous/real or numeric variables such as </w:t>
      </w:r>
      <w:proofErr w:type="spellStart"/>
      <w:proofErr w:type="gramStart"/>
      <w:r>
        <w:t>salaes,salary</w:t>
      </w:r>
      <w:proofErr w:type="gramEnd"/>
      <w:r>
        <w:t>,age,product</w:t>
      </w:r>
      <w:proofErr w:type="spellEnd"/>
      <w:r>
        <w:t xml:space="preserve"> price etc.,</w:t>
      </w:r>
    </w:p>
    <w:p w14:paraId="61172E42" w14:textId="635F1DBC" w:rsidR="006B161C" w:rsidRDefault="006B161C" w:rsidP="006B161C">
      <w:r>
        <w:t xml:space="preserve">- Linear regression </w:t>
      </w:r>
      <w:proofErr w:type="spellStart"/>
      <w:r>
        <w:t>algrmthm</w:t>
      </w:r>
      <w:proofErr w:type="spellEnd"/>
      <w:r>
        <w:t xml:space="preserve"> shows a linear relationship between a dependent(y) and one or more </w:t>
      </w:r>
      <w:r w:rsidR="00C04FF1">
        <w:t>independent</w:t>
      </w:r>
      <w:r>
        <w:t xml:space="preserve"> variables(x)</w:t>
      </w:r>
    </w:p>
    <w:p w14:paraId="51568ECA" w14:textId="77777777" w:rsidR="006B161C" w:rsidRPr="00656E01" w:rsidRDefault="006B161C" w:rsidP="006B161C">
      <w:pPr>
        <w:rPr>
          <w:b/>
          <w:bCs/>
        </w:rPr>
      </w:pPr>
      <w:r w:rsidRPr="00656E01">
        <w:rPr>
          <w:b/>
          <w:bCs/>
        </w:rPr>
        <w:lastRenderedPageBreak/>
        <w:t>Types of linear regression</w:t>
      </w:r>
    </w:p>
    <w:p w14:paraId="00B0BC0B" w14:textId="77777777" w:rsidR="006B161C" w:rsidRPr="00145D7A" w:rsidRDefault="006B161C" w:rsidP="006B161C">
      <w:pPr>
        <w:rPr>
          <w:b/>
          <w:bCs/>
        </w:rPr>
      </w:pPr>
      <w:r w:rsidRPr="00145D7A">
        <w:rPr>
          <w:b/>
          <w:bCs/>
        </w:rPr>
        <w:t>1.SImple Linear Regression</w:t>
      </w:r>
    </w:p>
    <w:p w14:paraId="172AB19D" w14:textId="77777777" w:rsidR="006B161C" w:rsidRDefault="006B161C" w:rsidP="006B161C">
      <w:r>
        <w:tab/>
        <w:t>If a single independent variable is used to predict the value of numeric dependent variable.</w:t>
      </w:r>
    </w:p>
    <w:p w14:paraId="5BEC8FAE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 xml:space="preserve">2.Multiple linear regression: </w:t>
      </w:r>
    </w:p>
    <w:p w14:paraId="1D50DBAB" w14:textId="57686F21" w:rsidR="006B161C" w:rsidRDefault="006B161C" w:rsidP="006B161C">
      <w:r>
        <w:tab/>
        <w:t xml:space="preserve">If more than one </w:t>
      </w:r>
      <w:r w:rsidR="00C04FF1">
        <w:t>independent</w:t>
      </w:r>
      <w:r>
        <w:t xml:space="preserve"> variable is used to predict the value of numerical dependent variable.</w:t>
      </w:r>
    </w:p>
    <w:p w14:paraId="4207FBFF" w14:textId="0AAE423B" w:rsidR="006B161C" w:rsidRDefault="006B161C" w:rsidP="006B161C">
      <w:r>
        <w:t xml:space="preserve">Linear regression Line: A linear line shows the relationship between the dependent and </w:t>
      </w:r>
      <w:r w:rsidR="00C04FF1">
        <w:t>independent</w:t>
      </w:r>
      <w:r>
        <w:t xml:space="preserve"> variables is called a regression line.</w:t>
      </w:r>
    </w:p>
    <w:p w14:paraId="475B4D6A" w14:textId="77777777" w:rsidR="006B161C" w:rsidRDefault="006B161C" w:rsidP="006B161C">
      <w:r>
        <w:t xml:space="preserve">Positive Linear relationship: </w:t>
      </w:r>
    </w:p>
    <w:p w14:paraId="14B5A4F1" w14:textId="6F19B170" w:rsidR="006B161C" w:rsidRDefault="006B161C" w:rsidP="006B161C">
      <w:r>
        <w:t xml:space="preserve">If the dependent variable increases on the Y-axis and </w:t>
      </w:r>
      <w:r w:rsidR="00C04FF1">
        <w:t>independent</w:t>
      </w:r>
      <w:r>
        <w:t xml:space="preserve"> variable increases on X-axis.</w:t>
      </w:r>
    </w:p>
    <w:p w14:paraId="17856554" w14:textId="77777777" w:rsidR="006B161C" w:rsidRDefault="006B161C" w:rsidP="006B161C">
      <w:r>
        <w:t>Negative Linear relationship:</w:t>
      </w:r>
    </w:p>
    <w:p w14:paraId="738D0EB2" w14:textId="1DF2FA08" w:rsidR="006B161C" w:rsidRDefault="006B161C" w:rsidP="006B161C">
      <w:r>
        <w:t xml:space="preserve">If the dependent variable decreases on the Y-axis and </w:t>
      </w:r>
      <w:r w:rsidR="00C04FF1">
        <w:t>independent</w:t>
      </w:r>
      <w:r>
        <w:t xml:space="preserve"> variable increase on the X-axis.</w:t>
      </w:r>
    </w:p>
    <w:p w14:paraId="28ABEDA0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 xml:space="preserve">Best Fit line: </w:t>
      </w:r>
    </w:p>
    <w:p w14:paraId="66C7D7C2" w14:textId="77777777" w:rsidR="006B161C" w:rsidRDefault="006B161C" w:rsidP="006B161C">
      <w:r>
        <w:t>- It is the error between predicted values and actual values should be minimized.</w:t>
      </w:r>
    </w:p>
    <w:p w14:paraId="1BAD1601" w14:textId="77777777" w:rsidR="006B161C" w:rsidRDefault="006B161C" w:rsidP="006B161C">
      <w:r>
        <w:t>- The best fit line will have the least error</w:t>
      </w:r>
    </w:p>
    <w:p w14:paraId="476E2B0B" w14:textId="4F79C9EE" w:rsidR="006B161C" w:rsidRDefault="006B161C" w:rsidP="006B161C">
      <w:r>
        <w:t>- to find the best fit line, so to calculate this we use cost function</w:t>
      </w:r>
    </w:p>
    <w:p w14:paraId="68760FEC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Cost Function:</w:t>
      </w:r>
    </w:p>
    <w:p w14:paraId="144DC327" w14:textId="77777777" w:rsidR="006B161C" w:rsidRDefault="006B161C" w:rsidP="006B161C">
      <w:r>
        <w:t>The cost function is used to find the accuracy of the mapping function.</w:t>
      </w:r>
    </w:p>
    <w:p w14:paraId="064470A9" w14:textId="77777777" w:rsidR="006B161C" w:rsidRDefault="006B161C" w:rsidP="006B161C">
      <w:r>
        <w:t>Which maps the input variable to output variable.</w:t>
      </w:r>
    </w:p>
    <w:p w14:paraId="5551A6BD" w14:textId="6443870C" w:rsidR="006B161C" w:rsidRDefault="006B161C" w:rsidP="006B161C">
      <w:r w:rsidRPr="006B161C">
        <w:rPr>
          <w:b/>
          <w:bCs/>
        </w:rPr>
        <w:t>MSE-</w:t>
      </w:r>
      <w:r>
        <w:t xml:space="preserve">Mean squared error average of squared error </w:t>
      </w:r>
      <w:r w:rsidR="00C04FF1">
        <w:t>occurred</w:t>
      </w:r>
      <w:r>
        <w:t xml:space="preserve"> between the predicted values and actual values.</w:t>
      </w:r>
    </w:p>
    <w:p w14:paraId="03A144A4" w14:textId="77777777" w:rsidR="006B161C" w:rsidRDefault="006B161C" w:rsidP="006B161C">
      <w:pPr>
        <w:rPr>
          <w:b/>
          <w:bCs/>
        </w:rPr>
      </w:pPr>
      <w:r w:rsidRPr="006B161C">
        <w:rPr>
          <w:b/>
          <w:bCs/>
        </w:rPr>
        <w:t>Residuals:</w:t>
      </w:r>
    </w:p>
    <w:p w14:paraId="36F55344" w14:textId="5CD2F2CF" w:rsidR="006B161C" w:rsidRPr="006B161C" w:rsidRDefault="006B161C" w:rsidP="006B161C">
      <w:pPr>
        <w:rPr>
          <w:b/>
          <w:bCs/>
        </w:rPr>
      </w:pPr>
      <w:r>
        <w:tab/>
        <w:t>- The distance between the actual value and predicted value is called residual.</w:t>
      </w:r>
    </w:p>
    <w:p w14:paraId="7C88173D" w14:textId="23B9E7FC" w:rsidR="006B161C" w:rsidRDefault="006B161C" w:rsidP="006B161C">
      <w:r>
        <w:tab/>
        <w:t>- If the observed points are far from the regression line, then the residual will be high and so cost function will high</w:t>
      </w:r>
    </w:p>
    <w:p w14:paraId="0BF08091" w14:textId="2E0580E5" w:rsidR="006B161C" w:rsidRDefault="006B161C" w:rsidP="006B161C">
      <w:r>
        <w:tab/>
        <w:t>-If scatter points are close to regression line, then the residual will be small and hence the cost function.</w:t>
      </w:r>
    </w:p>
    <w:p w14:paraId="7F7CB403" w14:textId="529FE942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lastRenderedPageBreak/>
        <w:t>Gradient Descent:</w:t>
      </w:r>
    </w:p>
    <w:p w14:paraId="6E12CD8D" w14:textId="1A59E62A" w:rsidR="006B161C" w:rsidRDefault="006B161C" w:rsidP="006B161C">
      <w:r>
        <w:tab/>
        <w:t>Gradient descent is used to minimize the MSE by calculating the gradient off the cost function.</w:t>
      </w:r>
    </w:p>
    <w:p w14:paraId="62647ACE" w14:textId="05DF9B6C" w:rsidR="006B161C" w:rsidRDefault="006B161C" w:rsidP="006B161C">
      <w:r>
        <w:tab/>
        <w:t>A regression model uses gradient descent to upgrade the coeffic</w:t>
      </w:r>
      <w:r w:rsidR="00C04FF1">
        <w:t>i</w:t>
      </w:r>
      <w:r>
        <w:t>ents of the line by reducing the cost function.</w:t>
      </w:r>
    </w:p>
    <w:p w14:paraId="43C80FEC" w14:textId="176DEB0E" w:rsidR="006B161C" w:rsidRDefault="006B161C" w:rsidP="006B161C">
      <w:r>
        <w:t>It is done by random selecting values of coefficient</w:t>
      </w:r>
    </w:p>
    <w:p w14:paraId="6D179777" w14:textId="061D9C61" w:rsidR="006B161C" w:rsidRDefault="006B161C" w:rsidP="006B161C">
      <w:r>
        <w:t>They iteratively update the values to reach the minimum cost function.</w:t>
      </w:r>
    </w:p>
    <w:p w14:paraId="3D1A9C0E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R-Squared:</w:t>
      </w:r>
    </w:p>
    <w:p w14:paraId="40E1873F" w14:textId="77777777" w:rsidR="006B161C" w:rsidRDefault="006B161C" w:rsidP="006B161C">
      <w:r>
        <w:tab/>
        <w:t>R-Squared is a statistical method that determines the goodness of fit</w:t>
      </w:r>
      <w:r>
        <w:tab/>
      </w:r>
    </w:p>
    <w:p w14:paraId="270E64A3" w14:textId="6084E57A" w:rsidR="006B161C" w:rsidRDefault="006B161C" w:rsidP="006B161C">
      <w:r>
        <w:tab/>
        <w:t>It measures the strength of the relationship between the dependent and independent variables on a scale of 0-100%</w:t>
      </w:r>
    </w:p>
    <w:p w14:paraId="6E379881" w14:textId="77777777" w:rsidR="006B161C" w:rsidRDefault="006B161C" w:rsidP="006B161C">
      <w:r>
        <w:tab/>
        <w:t>The high value of R-squared determines the less difference between the predicted values and actual values and hence represents a good model</w:t>
      </w:r>
    </w:p>
    <w:p w14:paraId="3D0E9095" w14:textId="1F71D57A" w:rsidR="006B161C" w:rsidRDefault="006B161C" w:rsidP="006B161C">
      <w:r>
        <w:tab/>
        <w:t>It also called a coefficient of determination.</w:t>
      </w:r>
    </w:p>
    <w:p w14:paraId="527FEC95" w14:textId="372FAEAD" w:rsidR="006B161C" w:rsidRDefault="006B161C" w:rsidP="006B161C">
      <w:r>
        <w:tab/>
        <w:t>R-squared=Explained variation/Total variation</w:t>
      </w:r>
      <w:r>
        <w:tab/>
      </w:r>
    </w:p>
    <w:p w14:paraId="367EAE73" w14:textId="5EC06FF7" w:rsidR="006B161C" w:rsidRDefault="00656E01" w:rsidP="006B161C">
      <w:pPr>
        <w:rPr>
          <w:b/>
          <w:bCs/>
        </w:rPr>
      </w:pPr>
      <w:proofErr w:type="gramStart"/>
      <w:r w:rsidRPr="006B161C">
        <w:rPr>
          <w:b/>
          <w:bCs/>
        </w:rPr>
        <w:t>multicollinearity</w:t>
      </w:r>
      <w:r w:rsidR="006B161C" w:rsidRPr="006B161C">
        <w:rPr>
          <w:b/>
          <w:bCs/>
        </w:rPr>
        <w:t xml:space="preserve"> :</w:t>
      </w:r>
      <w:proofErr w:type="gramEnd"/>
    </w:p>
    <w:p w14:paraId="454F97D6" w14:textId="087DA7F6" w:rsidR="006B161C" w:rsidRDefault="006B161C" w:rsidP="006B161C">
      <w:pPr>
        <w:rPr>
          <w:b/>
          <w:bCs/>
        </w:rPr>
      </w:pPr>
      <w:r>
        <w:t xml:space="preserve">it means high correlation between the </w:t>
      </w:r>
      <w:r w:rsidR="00656E01">
        <w:t>independent</w:t>
      </w:r>
      <w:r>
        <w:t xml:space="preserve"> variables.</w:t>
      </w:r>
    </w:p>
    <w:p w14:paraId="0AAAE362" w14:textId="123F749F" w:rsidR="006B161C" w:rsidRPr="006B161C" w:rsidRDefault="006B161C" w:rsidP="006B161C">
      <w:pPr>
        <w:rPr>
          <w:b/>
          <w:bCs/>
        </w:rPr>
      </w:pPr>
      <w:r>
        <w:t xml:space="preserve">Due to </w:t>
      </w:r>
      <w:proofErr w:type="gramStart"/>
      <w:r w:rsidR="00656E01">
        <w:t>multicollinearity</w:t>
      </w:r>
      <w:proofErr w:type="gramEnd"/>
      <w:r>
        <w:t xml:space="preserve"> it may difficult to find the true relationship between the predictors and target variables.</w:t>
      </w:r>
      <w:r>
        <w:tab/>
      </w:r>
      <w:r>
        <w:tab/>
      </w:r>
    </w:p>
    <w:p w14:paraId="6DCB082A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Simple Linear Regression:</w:t>
      </w:r>
    </w:p>
    <w:p w14:paraId="210529F2" w14:textId="77777777" w:rsidR="006B161C" w:rsidRDefault="006B161C" w:rsidP="006B161C">
      <w:r>
        <w:tab/>
        <w:t>Simple Linear Regression, where a single Independent/Predictor(X) variable is used to model the response/Dependent variable (Y).</w:t>
      </w:r>
    </w:p>
    <w:p w14:paraId="1D3CF42C" w14:textId="13D76A01" w:rsidR="006B161C" w:rsidRDefault="006B161C" w:rsidP="006B161C">
      <w:r>
        <w:tab/>
        <w:t>It is a type of Regression algorithms that models the relationship between a dependent variable and a single independent variable.</w:t>
      </w:r>
    </w:p>
    <w:p w14:paraId="46701021" w14:textId="77777777" w:rsidR="006B161C" w:rsidRDefault="006B161C" w:rsidP="006B161C">
      <w:r>
        <w:t>- Simple linear Regression is that the dependent variable must be a continuous value.</w:t>
      </w:r>
    </w:p>
    <w:p w14:paraId="2DABB150" w14:textId="2300608E" w:rsidR="006B161C" w:rsidRDefault="006B161C" w:rsidP="006B161C">
      <w:r>
        <w:t>- The ind</w:t>
      </w:r>
      <w:r w:rsidR="00C04FF1">
        <w:t>e</w:t>
      </w:r>
      <w:r>
        <w:t>pendent variable can be measured on continuous or categorical values.</w:t>
      </w:r>
    </w:p>
    <w:p w14:paraId="2EBE14EB" w14:textId="77777777" w:rsidR="006B161C" w:rsidRPr="00145D7A" w:rsidRDefault="006B161C" w:rsidP="006B161C">
      <w:pPr>
        <w:rPr>
          <w:b/>
          <w:bCs/>
        </w:rPr>
      </w:pPr>
      <w:r w:rsidRPr="00145D7A">
        <w:rPr>
          <w:b/>
          <w:bCs/>
        </w:rPr>
        <w:t>Model the relationship between the two variables:</w:t>
      </w:r>
    </w:p>
    <w:p w14:paraId="4D354074" w14:textId="77777777" w:rsidR="006B161C" w:rsidRDefault="006B161C" w:rsidP="006B161C">
      <w:r>
        <w:t>- Such as the relationship between Income and expenditure, experience and Salary etc.,</w:t>
      </w:r>
    </w:p>
    <w:p w14:paraId="0DDBF516" w14:textId="77777777" w:rsidR="00656E01" w:rsidRDefault="00656E01" w:rsidP="006B161C">
      <w:pPr>
        <w:rPr>
          <w:b/>
          <w:bCs/>
        </w:rPr>
      </w:pPr>
    </w:p>
    <w:p w14:paraId="0EF68E1E" w14:textId="3904F29B" w:rsidR="006B161C" w:rsidRPr="00145D7A" w:rsidRDefault="006B161C" w:rsidP="006B161C">
      <w:pPr>
        <w:rPr>
          <w:b/>
          <w:bCs/>
        </w:rPr>
      </w:pPr>
      <w:r w:rsidRPr="00145D7A">
        <w:rPr>
          <w:b/>
          <w:bCs/>
        </w:rPr>
        <w:lastRenderedPageBreak/>
        <w:t>Forecasting New Observations:</w:t>
      </w:r>
    </w:p>
    <w:p w14:paraId="23B6BE90" w14:textId="77777777" w:rsidR="006B161C" w:rsidRDefault="006B161C" w:rsidP="006B161C">
      <w:r>
        <w:t xml:space="preserve">- Such as weather </w:t>
      </w:r>
      <w:proofErr w:type="spellStart"/>
      <w:r>
        <w:t>forecating</w:t>
      </w:r>
      <w:proofErr w:type="spellEnd"/>
      <w:r>
        <w:t xml:space="preserve"> according to </w:t>
      </w:r>
      <w:proofErr w:type="spellStart"/>
      <w:r>
        <w:t>temparature</w:t>
      </w:r>
      <w:proofErr w:type="spellEnd"/>
      <w:r>
        <w:t>,</w:t>
      </w:r>
    </w:p>
    <w:p w14:paraId="34B94D7D" w14:textId="77777777" w:rsidR="006B161C" w:rsidRDefault="006B161C" w:rsidP="006B161C">
      <w:r>
        <w:t xml:space="preserve">- revenue of the company according to the </w:t>
      </w:r>
      <w:proofErr w:type="spellStart"/>
      <w:r>
        <w:t>investiment</w:t>
      </w:r>
      <w:proofErr w:type="spellEnd"/>
      <w:r>
        <w:t xml:space="preserve"> in a year, etc.,</w:t>
      </w:r>
    </w:p>
    <w:p w14:paraId="4C5D1AEA" w14:textId="77777777" w:rsidR="006B161C" w:rsidRDefault="006B161C" w:rsidP="006B161C">
      <w:r>
        <w:t>y=a0+a1+epsilon(E)</w:t>
      </w:r>
    </w:p>
    <w:p w14:paraId="2ADE4FBC" w14:textId="77777777" w:rsidR="006B161C" w:rsidRDefault="006B161C" w:rsidP="006B161C">
      <w:r>
        <w:t>a0=Intercept of the Regression Line</w:t>
      </w:r>
    </w:p>
    <w:p w14:paraId="2DA5B923" w14:textId="77777777" w:rsidR="006B161C" w:rsidRDefault="006B161C" w:rsidP="006B161C">
      <w:r>
        <w:t>a1= Slope of the regression line</w:t>
      </w:r>
    </w:p>
    <w:p w14:paraId="49BC4563" w14:textId="77777777" w:rsidR="006B161C" w:rsidRDefault="006B161C" w:rsidP="006B161C">
      <w:r>
        <w:t>epsilon(E)- The error term</w:t>
      </w:r>
    </w:p>
    <w:p w14:paraId="0FFD8946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Multiple Linear Regression:</w:t>
      </w:r>
    </w:p>
    <w:p w14:paraId="0C880E7C" w14:textId="52554ABA" w:rsidR="006B161C" w:rsidRDefault="006B161C" w:rsidP="006B161C">
      <w:r>
        <w:t xml:space="preserve">- Multiple Linear Regression is one of the </w:t>
      </w:r>
      <w:r w:rsidR="00E16584">
        <w:t>important</w:t>
      </w:r>
      <w:r>
        <w:t xml:space="preserve"> regression algorithms which models the </w:t>
      </w:r>
    </w:p>
    <w:p w14:paraId="5770942B" w14:textId="3B10758D" w:rsidR="006B161C" w:rsidRDefault="006B161C" w:rsidP="006B161C">
      <w:r>
        <w:t>linear relationship between a single dependent continuous variable and more than one independent variable.</w:t>
      </w:r>
    </w:p>
    <w:p w14:paraId="14F10BA4" w14:textId="77777777" w:rsidR="006B161C" w:rsidRPr="006B161C" w:rsidRDefault="006B161C" w:rsidP="006B161C">
      <w:pPr>
        <w:rPr>
          <w:b/>
          <w:bCs/>
        </w:rPr>
      </w:pPr>
      <w:r w:rsidRPr="006B161C">
        <w:rPr>
          <w:b/>
          <w:bCs/>
        </w:rPr>
        <w:t>- Key points:</w:t>
      </w:r>
    </w:p>
    <w:p w14:paraId="7E585A22" w14:textId="77777777" w:rsidR="006B161C" w:rsidRDefault="006B161C" w:rsidP="006B161C">
      <w:r>
        <w:tab/>
        <w:t xml:space="preserve">For MLR, the </w:t>
      </w:r>
      <w:proofErr w:type="gramStart"/>
      <w:r>
        <w:t>dependent  variable</w:t>
      </w:r>
      <w:proofErr w:type="gramEnd"/>
      <w:r>
        <w:t>(Y) must be continuous</w:t>
      </w:r>
    </w:p>
    <w:p w14:paraId="1E86B61A" w14:textId="35C6B750" w:rsidR="006B161C" w:rsidRDefault="006B161C" w:rsidP="006B161C">
      <w:r>
        <w:tab/>
        <w:t xml:space="preserve">But the </w:t>
      </w:r>
      <w:r w:rsidR="00E16584">
        <w:t>independent</w:t>
      </w:r>
      <w:r>
        <w:t xml:space="preserve"> variable may be continuous or categorical form.</w:t>
      </w:r>
    </w:p>
    <w:p w14:paraId="3104BEB7" w14:textId="77777777" w:rsidR="006B161C" w:rsidRDefault="006B161C" w:rsidP="006B161C">
      <w:r>
        <w:tab/>
        <w:t>- Each feature variable must model the linear relationship with the dependent variable.</w:t>
      </w:r>
    </w:p>
    <w:p w14:paraId="30436CCD" w14:textId="1E95C2C4" w:rsidR="006B161C" w:rsidRDefault="006B161C" w:rsidP="006B161C">
      <w:r>
        <w:tab/>
        <w:t>-MLR tries to fit a regression line through a multidimensional space of data points.</w:t>
      </w:r>
    </w:p>
    <w:p w14:paraId="25B1C34D" w14:textId="77777777" w:rsidR="006B161C" w:rsidRDefault="006B161C" w:rsidP="006B161C">
      <w:r>
        <w:t>In MLR, the dependent variable(Y) is a linear combination of multiple predictor variables x</w:t>
      </w:r>
      <w:proofErr w:type="gramStart"/>
      <w:r>
        <w:t>1,x</w:t>
      </w:r>
      <w:proofErr w:type="gramEnd"/>
      <w:r>
        <w:t>2,x3....</w:t>
      </w:r>
      <w:proofErr w:type="spellStart"/>
      <w:r>
        <w:t>xn</w:t>
      </w:r>
      <w:proofErr w:type="spellEnd"/>
    </w:p>
    <w:p w14:paraId="5F01CBC2" w14:textId="3951063B" w:rsidR="006B161C" w:rsidRDefault="006B161C" w:rsidP="006B161C">
      <w:r>
        <w:t xml:space="preserve">It is </w:t>
      </w:r>
      <w:proofErr w:type="spellStart"/>
      <w:proofErr w:type="gramStart"/>
      <w:r>
        <w:t>a</w:t>
      </w:r>
      <w:proofErr w:type="spellEnd"/>
      <w:proofErr w:type="gramEnd"/>
      <w:r>
        <w:t xml:space="preserve"> enhancement of Simple Linear Regression.</w:t>
      </w:r>
      <w:r>
        <w:tab/>
      </w:r>
      <w:r>
        <w:tab/>
      </w:r>
      <w:r>
        <w:tab/>
      </w:r>
    </w:p>
    <w:p w14:paraId="62F2B55B" w14:textId="77777777" w:rsidR="006B161C" w:rsidRDefault="006B161C" w:rsidP="006B161C">
      <w:r>
        <w:t>- A linear relationship should exist between the Dependent and predictor variables.</w:t>
      </w:r>
    </w:p>
    <w:p w14:paraId="142442C5" w14:textId="77777777" w:rsidR="006B161C" w:rsidRDefault="006B161C" w:rsidP="006B161C">
      <w:r>
        <w:t>- The regression residuals must be normally distributed.</w:t>
      </w:r>
    </w:p>
    <w:p w14:paraId="2E307E46" w14:textId="1E463E4B" w:rsidR="006B161C" w:rsidRDefault="006B161C" w:rsidP="006B161C">
      <w:r>
        <w:t xml:space="preserve">- MLR assumes little or no </w:t>
      </w:r>
      <w:proofErr w:type="gramStart"/>
      <w:r w:rsidR="00E16584">
        <w:t>multicollinearity</w:t>
      </w:r>
      <w:r>
        <w:t>(</w:t>
      </w:r>
      <w:proofErr w:type="gramEnd"/>
      <w:r>
        <w:t xml:space="preserve">correlation between the </w:t>
      </w:r>
      <w:r w:rsidR="00E16584">
        <w:t>independent</w:t>
      </w:r>
      <w:r>
        <w:t xml:space="preserve"> variable) in data</w:t>
      </w:r>
    </w:p>
    <w:p w14:paraId="15691075" w14:textId="7468C93E" w:rsidR="006B161C" w:rsidRPr="00145D7A" w:rsidRDefault="006B161C" w:rsidP="006B161C">
      <w:pPr>
        <w:rPr>
          <w:b/>
          <w:bCs/>
        </w:rPr>
      </w:pPr>
      <w:r w:rsidRPr="00145D7A">
        <w:rPr>
          <w:b/>
          <w:bCs/>
        </w:rPr>
        <w:t>- Main steps of deploying the MLR Model:</w:t>
      </w:r>
    </w:p>
    <w:p w14:paraId="7AA927DA" w14:textId="77777777" w:rsidR="006B161C" w:rsidRDefault="006B161C" w:rsidP="006B161C">
      <w:r>
        <w:tab/>
        <w:t>Data Pre-Processing steps</w:t>
      </w:r>
    </w:p>
    <w:p w14:paraId="466ABDBF" w14:textId="77777777" w:rsidR="006B161C" w:rsidRDefault="006B161C" w:rsidP="006B161C">
      <w:r>
        <w:tab/>
        <w:t>Fitting the MLR model to the training set</w:t>
      </w:r>
    </w:p>
    <w:p w14:paraId="4B4EDCAA" w14:textId="63845707" w:rsidR="006B161C" w:rsidRDefault="006B161C" w:rsidP="006B161C">
      <w:r>
        <w:tab/>
        <w:t>Predicting the result of the test set</w:t>
      </w:r>
      <w:r>
        <w:tab/>
      </w:r>
      <w:r>
        <w:tab/>
      </w:r>
    </w:p>
    <w:p w14:paraId="2B7439FB" w14:textId="77777777" w:rsidR="006B161C" w:rsidRDefault="006B161C" w:rsidP="006B161C">
      <w:r>
        <w:t>=========================================</w:t>
      </w:r>
    </w:p>
    <w:p w14:paraId="13DE3647" w14:textId="31554574" w:rsidR="00311895" w:rsidRDefault="00311895" w:rsidP="006B161C">
      <w:pPr>
        <w:rPr>
          <w:b/>
          <w:bCs/>
        </w:rPr>
      </w:pPr>
      <w:r>
        <w:rPr>
          <w:b/>
          <w:bCs/>
        </w:rPr>
        <w:lastRenderedPageBreak/>
        <w:t>Gradient Descent:</w:t>
      </w:r>
    </w:p>
    <w:p w14:paraId="1C8C2E17" w14:textId="2318DCDA" w:rsidR="00311895" w:rsidRDefault="00311895" w:rsidP="006B161C">
      <w:r>
        <w:rPr>
          <w:b/>
          <w:bCs/>
        </w:rPr>
        <w:tab/>
      </w:r>
      <w:r>
        <w:t>It is an algorithm that finds best fit line for given training dataset.</w:t>
      </w:r>
    </w:p>
    <w:p w14:paraId="44BFCC0F" w14:textId="52BE1107" w:rsidR="00311895" w:rsidRDefault="00311895" w:rsidP="006B161C">
      <w:r>
        <w:tab/>
        <w:t>We perform more steps or iterations to get a best fit line. Until reach the local minima</w:t>
      </w:r>
    </w:p>
    <w:p w14:paraId="58BA1358" w14:textId="38E63872" w:rsidR="00E430CD" w:rsidRPr="00311895" w:rsidRDefault="00E430CD" w:rsidP="006B161C">
      <w:r w:rsidRPr="00E430CD">
        <w:rPr>
          <w:noProof/>
        </w:rPr>
        <w:drawing>
          <wp:inline distT="0" distB="0" distL="0" distR="0" wp14:anchorId="73103F62" wp14:editId="62197AE8">
            <wp:extent cx="5943600" cy="3268134"/>
            <wp:effectExtent l="0" t="0" r="0" b="8890"/>
            <wp:docPr id="151087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73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142" cy="32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2A75" w14:textId="77777777" w:rsidR="00E430CD" w:rsidRDefault="00E430CD" w:rsidP="006B161C">
      <w:pPr>
        <w:rPr>
          <w:b/>
          <w:bCs/>
        </w:rPr>
      </w:pPr>
    </w:p>
    <w:p w14:paraId="24E10BF5" w14:textId="7E31D4E4" w:rsidR="006B161C" w:rsidRDefault="006B161C" w:rsidP="006B161C">
      <w:pPr>
        <w:rPr>
          <w:b/>
          <w:bCs/>
        </w:rPr>
      </w:pPr>
      <w:r w:rsidRPr="00145D7A">
        <w:rPr>
          <w:b/>
          <w:bCs/>
        </w:rPr>
        <w:t>Backward Elimination:</w:t>
      </w:r>
    </w:p>
    <w:p w14:paraId="68946B33" w14:textId="77777777" w:rsidR="006B161C" w:rsidRDefault="006B161C" w:rsidP="006B161C">
      <w:r>
        <w:tab/>
        <w:t>steps of Backward Elimination</w:t>
      </w:r>
    </w:p>
    <w:p w14:paraId="20E18262" w14:textId="081F08E5" w:rsidR="006B161C" w:rsidRDefault="006B161C" w:rsidP="006B161C">
      <w:r>
        <w:tab/>
      </w:r>
      <w:r w:rsidRPr="00311895">
        <w:rPr>
          <w:b/>
          <w:bCs/>
        </w:rPr>
        <w:t>step</w:t>
      </w:r>
      <w:proofErr w:type="gramStart"/>
      <w:r w:rsidRPr="00311895">
        <w:rPr>
          <w:b/>
          <w:bCs/>
        </w:rPr>
        <w:t>1:-</w:t>
      </w:r>
      <w:proofErr w:type="gramEnd"/>
      <w:r>
        <w:t xml:space="preserve"> Firstly need to select a significance level to stay in the model.(SL=0.05)</w:t>
      </w:r>
      <w:r w:rsidR="00351943">
        <w:t xml:space="preserve"> (alpha)(hypothesis)</w:t>
      </w:r>
    </w:p>
    <w:p w14:paraId="0653B0F0" w14:textId="0C6704B8" w:rsidR="006B161C" w:rsidRDefault="006B161C" w:rsidP="006B161C">
      <w:r>
        <w:tab/>
      </w:r>
      <w:r w:rsidRPr="00311895">
        <w:rPr>
          <w:b/>
          <w:bCs/>
        </w:rPr>
        <w:t>step</w:t>
      </w:r>
      <w:proofErr w:type="gramStart"/>
      <w:r w:rsidRPr="00311895">
        <w:rPr>
          <w:b/>
          <w:bCs/>
        </w:rPr>
        <w:t>2:-</w:t>
      </w:r>
      <w:proofErr w:type="gramEnd"/>
      <w:r>
        <w:t xml:space="preserve"> Fit the complete model with all possible predictors/</w:t>
      </w:r>
      <w:r w:rsidR="00311895">
        <w:t>independent</w:t>
      </w:r>
      <w:r>
        <w:t xml:space="preserve"> variables.</w:t>
      </w:r>
    </w:p>
    <w:p w14:paraId="53B797AA" w14:textId="77777777" w:rsidR="006B161C" w:rsidRDefault="006B161C" w:rsidP="006B161C">
      <w:r>
        <w:tab/>
      </w:r>
      <w:r w:rsidRPr="00311895">
        <w:rPr>
          <w:b/>
          <w:bCs/>
        </w:rPr>
        <w:t>step</w:t>
      </w:r>
      <w:proofErr w:type="gramStart"/>
      <w:r w:rsidRPr="00311895">
        <w:rPr>
          <w:b/>
          <w:bCs/>
        </w:rPr>
        <w:t>3:-</w:t>
      </w:r>
      <w:proofErr w:type="gramEnd"/>
      <w:r>
        <w:t xml:space="preserve"> Choose the predictor which has the highest P-Value, such that</w:t>
      </w:r>
      <w:r>
        <w:tab/>
      </w:r>
    </w:p>
    <w:p w14:paraId="4542429A" w14:textId="77777777" w:rsidR="006B161C" w:rsidRDefault="006B161C" w:rsidP="006B161C">
      <w:r>
        <w:tab/>
      </w:r>
      <w:r>
        <w:tab/>
        <w:t>a. If p-value&gt;SL go to step 4</w:t>
      </w:r>
    </w:p>
    <w:p w14:paraId="1A01F2BA" w14:textId="77777777" w:rsidR="006B161C" w:rsidRDefault="006B161C" w:rsidP="006B161C">
      <w:r>
        <w:tab/>
      </w:r>
      <w:r>
        <w:tab/>
        <w:t>b. Else finish, and our model is ready</w:t>
      </w:r>
    </w:p>
    <w:p w14:paraId="57C988CF" w14:textId="77777777" w:rsidR="006B161C" w:rsidRDefault="006B161C" w:rsidP="006B161C">
      <w:r>
        <w:tab/>
      </w:r>
      <w:r w:rsidRPr="00351943">
        <w:rPr>
          <w:b/>
          <w:bCs/>
        </w:rPr>
        <w:t>step 4:</w:t>
      </w:r>
      <w:r>
        <w:t xml:space="preserve"> Remove the predictor.</w:t>
      </w:r>
    </w:p>
    <w:p w14:paraId="699252BA" w14:textId="77777777" w:rsidR="006B161C" w:rsidRDefault="006B161C" w:rsidP="006B161C">
      <w:r>
        <w:tab/>
      </w:r>
      <w:r w:rsidRPr="00351943">
        <w:rPr>
          <w:b/>
          <w:bCs/>
        </w:rPr>
        <w:t>steps5:</w:t>
      </w:r>
      <w:r>
        <w:t xml:space="preserve"> Rebuild and fit the model with the remaining variables.</w:t>
      </w:r>
    </w:p>
    <w:p w14:paraId="6B515F7D" w14:textId="4AF6018D" w:rsidR="00351943" w:rsidRPr="00351943" w:rsidRDefault="00351943" w:rsidP="006B161C">
      <w:pPr>
        <w:rPr>
          <w:b/>
          <w:bCs/>
        </w:rPr>
      </w:pPr>
      <w:r>
        <w:rPr>
          <w:b/>
          <w:bCs/>
        </w:rPr>
        <w:t>Need of Backward elimination:</w:t>
      </w:r>
    </w:p>
    <w:p w14:paraId="35474E6E" w14:textId="7370D919" w:rsidR="006B161C" w:rsidRDefault="006B161C" w:rsidP="00351943">
      <w:pPr>
        <w:ind w:firstLine="720"/>
      </w:pPr>
      <w:r>
        <w:t xml:space="preserve">- An optimal </w:t>
      </w:r>
      <w:r w:rsidR="00E16584">
        <w:t>Multiple</w:t>
      </w:r>
      <w:r>
        <w:t xml:space="preserve"> Linear Regression Model</w:t>
      </w:r>
    </w:p>
    <w:p w14:paraId="39315F22" w14:textId="77777777" w:rsidR="00351943" w:rsidRDefault="00351943" w:rsidP="00351943"/>
    <w:p w14:paraId="12D51BD4" w14:textId="4B8340D7" w:rsidR="00916C70" w:rsidRPr="00916C70" w:rsidRDefault="00916C70" w:rsidP="006B161C">
      <w:pPr>
        <w:rPr>
          <w:b/>
          <w:bCs/>
        </w:rPr>
      </w:pPr>
      <w:r>
        <w:rPr>
          <w:b/>
          <w:bCs/>
        </w:rPr>
        <w:t>Normalization and Standardization:</w:t>
      </w:r>
    </w:p>
    <w:p w14:paraId="1B52435D" w14:textId="6431C933" w:rsidR="00916C70" w:rsidRDefault="00916C70" w:rsidP="00916C70">
      <w:pPr>
        <w:spacing w:before="0"/>
      </w:pPr>
      <w:proofErr w:type="spellStart"/>
      <w:r>
        <w:rPr>
          <w:b/>
          <w:bCs/>
        </w:rPr>
        <w:t>Numpy</w:t>
      </w:r>
      <w:proofErr w:type="spellEnd"/>
      <w:r>
        <w:rPr>
          <w:b/>
          <w:bCs/>
        </w:rPr>
        <w:t xml:space="preserve">: </w:t>
      </w:r>
      <w:r>
        <w:t>for numerical operations</w:t>
      </w:r>
    </w:p>
    <w:p w14:paraId="6D64BC79" w14:textId="46063579" w:rsidR="00916C70" w:rsidRDefault="00916C70" w:rsidP="00916C70">
      <w:pPr>
        <w:spacing w:before="0"/>
      </w:pPr>
      <w:r w:rsidRPr="00916C70">
        <w:rPr>
          <w:b/>
          <w:bCs/>
        </w:rPr>
        <w:t>Pandas:</w:t>
      </w:r>
      <w:r>
        <w:t xml:space="preserve"> for data </w:t>
      </w:r>
      <w:r w:rsidR="00E16584">
        <w:t>manipulation</w:t>
      </w:r>
      <w:r>
        <w:t xml:space="preserve"> and analysis</w:t>
      </w:r>
    </w:p>
    <w:p w14:paraId="078302AD" w14:textId="4C9F4CE4" w:rsidR="00916C70" w:rsidRDefault="00916C70" w:rsidP="00916C70">
      <w:pPr>
        <w:spacing w:before="0"/>
      </w:pPr>
      <w:proofErr w:type="spellStart"/>
      <w:r w:rsidRPr="00916C70">
        <w:rPr>
          <w:b/>
          <w:bCs/>
        </w:rPr>
        <w:t>Matplotlib.pyplot</w:t>
      </w:r>
      <w:proofErr w:type="spellEnd"/>
      <w:r>
        <w:rPr>
          <w:b/>
          <w:bCs/>
        </w:rPr>
        <w:t>:</w:t>
      </w:r>
      <w:r>
        <w:t xml:space="preserve"> for plotting graphs</w:t>
      </w:r>
    </w:p>
    <w:p w14:paraId="4395C84B" w14:textId="7AD0E467" w:rsidR="00916C70" w:rsidRDefault="00916C70" w:rsidP="00916C70">
      <w:pPr>
        <w:spacing w:before="0"/>
      </w:pPr>
      <w:proofErr w:type="spellStart"/>
      <w:r>
        <w:rPr>
          <w:b/>
          <w:bCs/>
        </w:rPr>
        <w:t>SimpleImputer</w:t>
      </w:r>
      <w:proofErr w:type="spellEnd"/>
      <w:r>
        <w:rPr>
          <w:b/>
          <w:bCs/>
        </w:rPr>
        <w:t xml:space="preserve">: </w:t>
      </w:r>
      <w:r>
        <w:t>is used to handle missing values</w:t>
      </w:r>
    </w:p>
    <w:p w14:paraId="710A6855" w14:textId="0FF165EA" w:rsidR="00916C70" w:rsidRDefault="00916C70" w:rsidP="00916C70">
      <w:pPr>
        <w:spacing w:before="0"/>
      </w:pPr>
      <w:r>
        <w:rPr>
          <w:b/>
          <w:bCs/>
        </w:rPr>
        <w:t xml:space="preserve">Fit: </w:t>
      </w:r>
      <w:r>
        <w:t>learns the imputer model from the data (calculates the mean in this case)</w:t>
      </w:r>
    </w:p>
    <w:p w14:paraId="2B03D834" w14:textId="6023B9D4" w:rsidR="00916C70" w:rsidRDefault="00916C70" w:rsidP="00916C70">
      <w:pPr>
        <w:spacing w:before="0"/>
      </w:pPr>
      <w:r w:rsidRPr="00916C70">
        <w:rPr>
          <w:b/>
          <w:bCs/>
        </w:rPr>
        <w:t>Transform</w:t>
      </w:r>
      <w:r>
        <w:rPr>
          <w:b/>
          <w:bCs/>
        </w:rPr>
        <w:t xml:space="preserve">: </w:t>
      </w:r>
      <w:r>
        <w:t>applies the imputer to fill the missing values in ‘x’</w:t>
      </w:r>
    </w:p>
    <w:p w14:paraId="005DBD5C" w14:textId="046AF316" w:rsidR="00916C70" w:rsidRDefault="00916C70" w:rsidP="00916C70">
      <w:pPr>
        <w:spacing w:before="0"/>
      </w:pPr>
      <w:proofErr w:type="spellStart"/>
      <w:r>
        <w:rPr>
          <w:b/>
          <w:bCs/>
        </w:rPr>
        <w:t>LabelEncoder</w:t>
      </w:r>
      <w:proofErr w:type="spellEnd"/>
      <w:r>
        <w:rPr>
          <w:b/>
          <w:bCs/>
        </w:rPr>
        <w:t xml:space="preserve">: </w:t>
      </w:r>
      <w:r>
        <w:t>converts categorical data to numerical data</w:t>
      </w:r>
    </w:p>
    <w:p w14:paraId="08ACCC57" w14:textId="1FC8BE4B" w:rsidR="00916C70" w:rsidRDefault="00916C70" w:rsidP="006B161C">
      <w:proofErr w:type="spellStart"/>
      <w:r w:rsidRPr="00916C70">
        <w:rPr>
          <w:b/>
          <w:bCs/>
        </w:rPr>
        <w:t>Fit_transform</w:t>
      </w:r>
      <w:proofErr w:type="spellEnd"/>
      <w:r w:rsidRPr="00916C70">
        <w:rPr>
          <w:b/>
          <w:bCs/>
        </w:rPr>
        <w:t>:</w:t>
      </w:r>
      <w:r>
        <w:rPr>
          <w:b/>
          <w:bCs/>
        </w:rPr>
        <w:t xml:space="preserve"> </w:t>
      </w:r>
      <w:r>
        <w:t>encodes the categorical data and replaces it with numerical values.</w:t>
      </w:r>
    </w:p>
    <w:p w14:paraId="6BCE03D5" w14:textId="77777777" w:rsidR="00916C70" w:rsidRDefault="00916C70" w:rsidP="006B161C"/>
    <w:p w14:paraId="3625C53A" w14:textId="56B48729" w:rsidR="00916C70" w:rsidRDefault="00916C70" w:rsidP="006B161C">
      <w:pPr>
        <w:rPr>
          <w:b/>
          <w:bCs/>
        </w:rPr>
      </w:pPr>
      <w:r>
        <w:rPr>
          <w:b/>
          <w:bCs/>
        </w:rPr>
        <w:t>Feature Scaling:</w:t>
      </w:r>
    </w:p>
    <w:p w14:paraId="590C4D5F" w14:textId="0E8CC79C" w:rsidR="00916C70" w:rsidRDefault="00916C70" w:rsidP="006B161C">
      <w:pPr>
        <w:rPr>
          <w:b/>
          <w:bCs/>
        </w:rPr>
      </w:pPr>
      <w:r>
        <w:rPr>
          <w:b/>
          <w:bCs/>
        </w:rPr>
        <w:t>Unit</w:t>
      </w:r>
    </w:p>
    <w:p w14:paraId="38B50569" w14:textId="00DAC281" w:rsidR="00916C70" w:rsidRDefault="00916C70" w:rsidP="006B161C">
      <w:pPr>
        <w:rPr>
          <w:b/>
          <w:bCs/>
        </w:rPr>
      </w:pPr>
      <w:r>
        <w:rPr>
          <w:b/>
          <w:bCs/>
        </w:rPr>
        <w:t>Magnitude :25 yrs</w:t>
      </w:r>
    </w:p>
    <w:p w14:paraId="70419039" w14:textId="1923F6AE" w:rsidR="00862C7C" w:rsidRDefault="00916C70" w:rsidP="006B161C">
      <w:pPr>
        <w:rPr>
          <w:b/>
          <w:bCs/>
        </w:rPr>
      </w:pPr>
      <w:r>
        <w:rPr>
          <w:b/>
          <w:bCs/>
        </w:rPr>
        <w:t xml:space="preserve">Normalization:  </w:t>
      </w:r>
      <w:r w:rsidR="00862C7C" w:rsidRPr="00862C7C">
        <w:t>Normalization helps you to scale down the feature between 0-1</w:t>
      </w:r>
    </w:p>
    <w:p w14:paraId="59A57BE3" w14:textId="6268CCAD" w:rsidR="00862C7C" w:rsidRDefault="00862C7C" w:rsidP="006B161C">
      <w:pPr>
        <w:rPr>
          <w:b/>
          <w:bCs/>
        </w:rPr>
      </w:pPr>
      <w:r>
        <w:rPr>
          <w:b/>
          <w:bCs/>
        </w:rPr>
        <w:t xml:space="preserve">Standardization:  </w:t>
      </w:r>
      <w:r w:rsidRPr="00862C7C">
        <w:t xml:space="preserve">It also known as z-score normalization transforms the data to have a mean of 0 and </w:t>
      </w:r>
      <w:proofErr w:type="spellStart"/>
      <w:r w:rsidRPr="00862C7C">
        <w:t>sd</w:t>
      </w:r>
      <w:proofErr w:type="spellEnd"/>
      <w:r w:rsidRPr="00862C7C">
        <w:t xml:space="preserve"> of 1</w:t>
      </w:r>
    </w:p>
    <w:p w14:paraId="4E3E6CA5" w14:textId="63918749" w:rsidR="00862C7C" w:rsidRPr="00862C7C" w:rsidRDefault="00862C7C" w:rsidP="006B161C">
      <w:r>
        <w:rPr>
          <w:b/>
          <w:bCs/>
        </w:rPr>
        <w:t xml:space="preserve"> </w:t>
      </w:r>
      <w:r w:rsidRPr="00862C7C">
        <w:t xml:space="preserve">Standardization which helps you to scale down your feature based on standard normal </w:t>
      </w:r>
      <w:proofErr w:type="gramStart"/>
      <w:r w:rsidRPr="00862C7C">
        <w:t>distribution</w:t>
      </w:r>
      <w:r>
        <w:t>(</w:t>
      </w:r>
      <w:proofErr w:type="gramEnd"/>
      <w:r>
        <w:t>bell curve)</w:t>
      </w:r>
    </w:p>
    <w:p w14:paraId="7AE3452D" w14:textId="136C0606" w:rsidR="00862C7C" w:rsidRDefault="00862C7C" w:rsidP="006B161C">
      <w:r w:rsidRPr="00862C7C">
        <w:t xml:space="preserve">Over there usually mean=0, </w:t>
      </w:r>
      <w:proofErr w:type="spellStart"/>
      <w:r w:rsidRPr="00862C7C">
        <w:t>sd</w:t>
      </w:r>
      <w:proofErr w:type="spellEnd"/>
      <w:r w:rsidRPr="00862C7C">
        <w:t>=1</w:t>
      </w:r>
    </w:p>
    <w:p w14:paraId="3D97791A" w14:textId="055B5180" w:rsidR="006B161C" w:rsidRPr="00145D7A" w:rsidRDefault="006B161C" w:rsidP="006B161C">
      <w:pPr>
        <w:rPr>
          <w:b/>
          <w:bCs/>
        </w:rPr>
      </w:pPr>
      <w:r w:rsidRPr="00145D7A">
        <w:rPr>
          <w:b/>
          <w:bCs/>
        </w:rPr>
        <w:t>Random Forest Regressor Parameter:</w:t>
      </w:r>
    </w:p>
    <w:p w14:paraId="4DB2A477" w14:textId="7CF88EF9" w:rsidR="006B161C" w:rsidRDefault="006B161C" w:rsidP="006B161C">
      <w:r w:rsidRPr="00DB4CD8">
        <w:rPr>
          <w:b/>
          <w:bCs/>
        </w:rPr>
        <w:t>"</w:t>
      </w:r>
      <w:proofErr w:type="spellStart"/>
      <w:proofErr w:type="gramStart"/>
      <w:r w:rsidRPr="00DB4CD8">
        <w:rPr>
          <w:b/>
          <w:bCs/>
        </w:rPr>
        <w:t>squared</w:t>
      </w:r>
      <w:proofErr w:type="gramEnd"/>
      <w:r w:rsidRPr="00DB4CD8">
        <w:rPr>
          <w:b/>
          <w:bCs/>
        </w:rPr>
        <w:t>_error</w:t>
      </w:r>
      <w:proofErr w:type="spellEnd"/>
      <w:r w:rsidRPr="00DB4CD8">
        <w:rPr>
          <w:b/>
          <w:bCs/>
        </w:rPr>
        <w:t>"</w:t>
      </w:r>
      <w:r>
        <w:t xml:space="preserve"> for the mean squared error, which is equal to variance reduction as feature selection criterion and minimizes the L2 loss using the mean of each terminal node, </w:t>
      </w:r>
    </w:p>
    <w:p w14:paraId="595C48FD" w14:textId="77777777" w:rsidR="006B161C" w:rsidRDefault="006B161C" w:rsidP="006B161C">
      <w:r w:rsidRPr="00DB4CD8">
        <w:rPr>
          <w:b/>
          <w:bCs/>
        </w:rPr>
        <w:t>"</w:t>
      </w:r>
      <w:proofErr w:type="spellStart"/>
      <w:proofErr w:type="gramStart"/>
      <w:r w:rsidRPr="00DB4CD8">
        <w:rPr>
          <w:b/>
          <w:bCs/>
        </w:rPr>
        <w:t>friedman</w:t>
      </w:r>
      <w:proofErr w:type="gramEnd"/>
      <w:r w:rsidRPr="00DB4CD8">
        <w:rPr>
          <w:b/>
          <w:bCs/>
        </w:rPr>
        <w:t>_mse</w:t>
      </w:r>
      <w:proofErr w:type="spellEnd"/>
      <w:r w:rsidRPr="00DB4CD8">
        <w:rPr>
          <w:b/>
          <w:bCs/>
        </w:rPr>
        <w:t>",</w:t>
      </w:r>
      <w:r>
        <w:t xml:space="preserve"> which uses mean squared error with Friedman's improvement score for potential splits,</w:t>
      </w:r>
    </w:p>
    <w:p w14:paraId="3E87DB65" w14:textId="77777777" w:rsidR="00DB4CD8" w:rsidRDefault="006B161C" w:rsidP="006B161C">
      <w:r w:rsidRPr="00DB4CD8">
        <w:rPr>
          <w:b/>
          <w:bCs/>
        </w:rPr>
        <w:t xml:space="preserve"> "</w:t>
      </w:r>
      <w:proofErr w:type="spellStart"/>
      <w:r w:rsidRPr="00DB4CD8">
        <w:rPr>
          <w:b/>
          <w:bCs/>
        </w:rPr>
        <w:t>absolute_error</w:t>
      </w:r>
      <w:proofErr w:type="spellEnd"/>
      <w:r w:rsidRPr="00DB4CD8">
        <w:rPr>
          <w:b/>
          <w:bCs/>
        </w:rPr>
        <w:t>"</w:t>
      </w:r>
      <w:r>
        <w:t xml:space="preserve"> for the mean absolute error, which minimizes the L1 loss using the median of </w:t>
      </w:r>
      <w:proofErr w:type="gramStart"/>
      <w:r>
        <w:t>each  terminal</w:t>
      </w:r>
      <w:proofErr w:type="gramEnd"/>
      <w:r>
        <w:t xml:space="preserve"> node,</w:t>
      </w:r>
    </w:p>
    <w:p w14:paraId="5A85C48B" w14:textId="29395516" w:rsidR="006B161C" w:rsidRDefault="006B161C" w:rsidP="006B161C">
      <w:r w:rsidRPr="00DB4CD8">
        <w:rPr>
          <w:b/>
          <w:bCs/>
        </w:rPr>
        <w:t xml:space="preserve"> "</w:t>
      </w:r>
      <w:proofErr w:type="spellStart"/>
      <w:r w:rsidRPr="00DB4CD8">
        <w:rPr>
          <w:b/>
          <w:bCs/>
        </w:rPr>
        <w:t>poisson</w:t>
      </w:r>
      <w:proofErr w:type="spellEnd"/>
      <w:r w:rsidRPr="00DB4CD8">
        <w:rPr>
          <w:b/>
          <w:bCs/>
        </w:rPr>
        <w:t>"</w:t>
      </w:r>
      <w:r>
        <w:t xml:space="preserve"> which uses reduction in Poisson deviance to find splits. Training using </w:t>
      </w:r>
      <w:r w:rsidRPr="00DB4CD8">
        <w:rPr>
          <w:b/>
          <w:bCs/>
        </w:rPr>
        <w:t>"</w:t>
      </w:r>
      <w:proofErr w:type="spellStart"/>
      <w:r w:rsidRPr="00DB4CD8">
        <w:rPr>
          <w:b/>
          <w:bCs/>
        </w:rPr>
        <w:t>absolute_error</w:t>
      </w:r>
      <w:proofErr w:type="spellEnd"/>
      <w:proofErr w:type="gramStart"/>
      <w:r w:rsidRPr="00DB4CD8">
        <w:rPr>
          <w:b/>
          <w:bCs/>
        </w:rPr>
        <w:t>"</w:t>
      </w:r>
      <w:r w:rsidR="00DB4CD8">
        <w:t xml:space="preserve"> </w:t>
      </w:r>
      <w:r>
        <w:t xml:space="preserve"> is</w:t>
      </w:r>
      <w:proofErr w:type="gramEnd"/>
      <w:r>
        <w:t xml:space="preserve"> significantly slower than when using "</w:t>
      </w:r>
      <w:r w:rsidR="00E16584">
        <w:t>squared error</w:t>
      </w:r>
      <w:r>
        <w:t>".</w:t>
      </w:r>
    </w:p>
    <w:p w14:paraId="690DB9AC" w14:textId="77777777" w:rsidR="00492D1D" w:rsidRDefault="00492D1D" w:rsidP="006B161C">
      <w:pPr>
        <w:rPr>
          <w:b/>
          <w:bCs/>
        </w:rPr>
      </w:pPr>
    </w:p>
    <w:p w14:paraId="5D8965C8" w14:textId="77777777" w:rsidR="00492D1D" w:rsidRDefault="00492D1D" w:rsidP="006B161C">
      <w:pPr>
        <w:rPr>
          <w:b/>
          <w:bCs/>
        </w:rPr>
      </w:pPr>
    </w:p>
    <w:p w14:paraId="1A5ADFDC" w14:textId="1781EF9B" w:rsidR="00DB4CD8" w:rsidRDefault="00492D1D" w:rsidP="006B161C">
      <w:pPr>
        <w:rPr>
          <w:b/>
          <w:bCs/>
        </w:rPr>
      </w:pPr>
      <w:r w:rsidRPr="00492D1D">
        <w:rPr>
          <w:b/>
          <w:bCs/>
        </w:rPr>
        <w:lastRenderedPageBreak/>
        <w:t>Polynomial Regression:</w:t>
      </w:r>
    </w:p>
    <w:p w14:paraId="6B77C2AF" w14:textId="363D7C73" w:rsidR="00492D1D" w:rsidRPr="00A16612" w:rsidRDefault="00492D1D" w:rsidP="006B161C">
      <w:r w:rsidRPr="00A16612">
        <w:t xml:space="preserve">Polynomial regression is nothing but it maintains a relationship between Dependent and independent variable till nth degree polynomial </w:t>
      </w:r>
    </w:p>
    <w:p w14:paraId="7895E805" w14:textId="245C7722" w:rsidR="00A16612" w:rsidRDefault="00A16612" w:rsidP="006B161C">
      <w:r>
        <w:t>Y=</w:t>
      </w:r>
      <w:proofErr w:type="spellStart"/>
      <w:r>
        <w:t>mx+c</w:t>
      </w:r>
      <w:proofErr w:type="spellEnd"/>
      <w:r w:rsidR="009F4FCB">
        <w:t xml:space="preserve"> </w:t>
      </w:r>
    </w:p>
    <w:p w14:paraId="69C3F736" w14:textId="65EA333E" w:rsidR="00EF5124" w:rsidRPr="00A16612" w:rsidRDefault="00492D1D" w:rsidP="006B161C">
      <w:r w:rsidRPr="00A16612">
        <w:t>Y = a + b</w:t>
      </w:r>
      <w:r w:rsidRPr="00A16612">
        <w:rPr>
          <w:vertAlign w:val="subscript"/>
        </w:rPr>
        <w:t>1</w:t>
      </w:r>
      <w:r w:rsidRPr="00A16612">
        <w:t>X</w:t>
      </w:r>
      <w:r w:rsidRPr="00A16612">
        <w:rPr>
          <w:vertAlign w:val="subscript"/>
        </w:rPr>
        <w:t>1</w:t>
      </w:r>
      <w:r w:rsidRPr="00A16612">
        <w:t> + b</w:t>
      </w:r>
      <w:r w:rsidRPr="00A16612">
        <w:rPr>
          <w:vertAlign w:val="subscript"/>
        </w:rPr>
        <w:t>2</w:t>
      </w:r>
      <w:r w:rsidRPr="00A16612">
        <w:t>X</w:t>
      </w:r>
      <w:proofErr w:type="gramStart"/>
      <w:r w:rsidRPr="00A16612">
        <w:rPr>
          <w:vertAlign w:val="subscript"/>
        </w:rPr>
        <w:t>2</w:t>
      </w:r>
      <w:r w:rsidRPr="00A16612">
        <w:t xml:space="preserve">, </w:t>
      </w:r>
      <w:r w:rsidR="009F4FCB">
        <w:t xml:space="preserve"> </w:t>
      </w:r>
      <w:r w:rsidRPr="00A16612">
        <w:t>becomes</w:t>
      </w:r>
      <w:proofErr w:type="gramEnd"/>
      <w:r w:rsidRPr="00A16612">
        <w:t xml:space="preserve"> the quadratic polynomial </w:t>
      </w:r>
    </w:p>
    <w:p w14:paraId="61329C00" w14:textId="1DEFB4ED" w:rsidR="00492D1D" w:rsidRPr="00A16612" w:rsidRDefault="00492D1D" w:rsidP="006B161C">
      <w:r w:rsidRPr="00A16612">
        <w:t>Y = a + b</w:t>
      </w:r>
      <w:r w:rsidRPr="00A16612">
        <w:rPr>
          <w:vertAlign w:val="subscript"/>
        </w:rPr>
        <w:t>1</w:t>
      </w:r>
      <w:r w:rsidRPr="00A16612">
        <w:t>X + b</w:t>
      </w:r>
      <w:r w:rsidRPr="00A16612">
        <w:rPr>
          <w:vertAlign w:val="subscript"/>
        </w:rPr>
        <w:t>2</w:t>
      </w:r>
      <w:r w:rsidRPr="00A16612">
        <w:t>X</w:t>
      </w:r>
      <w:r w:rsidRPr="00A16612">
        <w:rPr>
          <w:vertAlign w:val="superscript"/>
        </w:rPr>
        <w:t>2</w:t>
      </w:r>
      <w:r w:rsidRPr="00A16612">
        <w:t>.</w:t>
      </w:r>
    </w:p>
    <w:p w14:paraId="765D1A5B" w14:textId="337A735C" w:rsidR="00492D1D" w:rsidRDefault="00492D1D" w:rsidP="006B161C">
      <w:r w:rsidRPr="00A16612">
        <w:t>It is also a special case of a multi linear regression</w:t>
      </w:r>
    </w:p>
    <w:p w14:paraId="39B86A66" w14:textId="47746FAF" w:rsidR="009F4FCB" w:rsidRDefault="009F4FCB" w:rsidP="006B161C">
      <w:r w:rsidRPr="009F4FCB">
        <w:rPr>
          <w:b/>
          <w:bCs/>
        </w:rPr>
        <w:t>Purpose:</w:t>
      </w:r>
      <w:r>
        <w:t xml:space="preserve"> </w:t>
      </w:r>
      <w:r w:rsidRPr="009F4FCB">
        <w:t>Polynomial regression is used when the data shows a non-linear relationship that cannot be captured by a simple linear model.</w:t>
      </w:r>
    </w:p>
    <w:p w14:paraId="69A76F15" w14:textId="3C0BE8BF" w:rsidR="00A16612" w:rsidRDefault="00A16612" w:rsidP="006B161C">
      <w:r w:rsidRPr="00A16612">
        <w:rPr>
          <w:b/>
          <w:bCs/>
        </w:rPr>
        <w:t>Linear data:</w:t>
      </w:r>
      <w:r>
        <w:t xml:space="preserve"> Data That is organized remain sequential order which each </w:t>
      </w:r>
      <w:proofErr w:type="gramStart"/>
      <w:r>
        <w:t>elements</w:t>
      </w:r>
      <w:proofErr w:type="gramEnd"/>
      <w:r>
        <w:t xml:space="preserve"> connected to previous and next elements example of linear data encrypts arrays lists pack and queues.</w:t>
      </w:r>
    </w:p>
    <w:p w14:paraId="184317DA" w14:textId="565B4A11" w:rsidR="00A16612" w:rsidRDefault="00A16612" w:rsidP="00381F88">
      <w:pPr>
        <w:spacing w:before="0"/>
      </w:pPr>
      <w:r w:rsidRPr="00A16612">
        <w:rPr>
          <w:b/>
          <w:bCs/>
        </w:rPr>
        <w:t>None Linear Data:</w:t>
      </w:r>
      <w:r>
        <w:t xml:space="preserve"> Data that is not organized in a sequential order and can have multiple relationship with other elements example of </w:t>
      </w:r>
      <w:proofErr w:type="spellStart"/>
      <w:proofErr w:type="gramStart"/>
      <w:r>
        <w:t>non linear</w:t>
      </w:r>
      <w:proofErr w:type="spellEnd"/>
      <w:proofErr w:type="gramEnd"/>
      <w:r>
        <w:t xml:space="preserve"> data include tree graphs and hash tables.</w:t>
      </w:r>
    </w:p>
    <w:p w14:paraId="66F4CAC1" w14:textId="55116B02" w:rsidR="00492D1D" w:rsidRPr="00A16612" w:rsidRDefault="00115A72" w:rsidP="00381F88">
      <w:pPr>
        <w:spacing w:before="0"/>
      </w:pPr>
      <w:r w:rsidRPr="00A16612">
        <w:t xml:space="preserve">Dataset should be </w:t>
      </w:r>
      <w:proofErr w:type="spellStart"/>
      <w:r w:rsidRPr="00A16612">
        <w:t>non linear</w:t>
      </w:r>
      <w:proofErr w:type="spellEnd"/>
      <w:r w:rsidRPr="00A16612">
        <w:t xml:space="preserve"> y because we will train the data from </w:t>
      </w:r>
      <w:proofErr w:type="spellStart"/>
      <w:r w:rsidRPr="00A16612">
        <w:t>non linear</w:t>
      </w:r>
      <w:proofErr w:type="spellEnd"/>
      <w:r w:rsidRPr="00A16612">
        <w:t xml:space="preserve"> to linear</w:t>
      </w:r>
    </w:p>
    <w:p w14:paraId="689B3F7F" w14:textId="0664E17B" w:rsidR="00115A72" w:rsidRPr="00A16612" w:rsidRDefault="00115A72" w:rsidP="00381F88">
      <w:pPr>
        <w:spacing w:before="0"/>
      </w:pPr>
      <w:r w:rsidRPr="00A16612">
        <w:t xml:space="preserve">Here we will use linear regression model to reduce the </w:t>
      </w:r>
      <w:proofErr w:type="gramStart"/>
      <w:r w:rsidRPr="00A16612">
        <w:t>complexity.(</w:t>
      </w:r>
      <w:proofErr w:type="gramEnd"/>
      <w:r w:rsidRPr="00A16612">
        <w:t>non-linear and dataset)</w:t>
      </w:r>
    </w:p>
    <w:p w14:paraId="383B39BD" w14:textId="1DC9750F" w:rsidR="00115A72" w:rsidRDefault="00115A72" w:rsidP="006B161C">
      <w:pPr>
        <w:rPr>
          <w:b/>
          <w:bCs/>
        </w:rPr>
      </w:pPr>
      <w:r w:rsidRPr="00A16612">
        <w:rPr>
          <w:b/>
          <w:bCs/>
        </w:rPr>
        <w:t xml:space="preserve">Need of polynomial: </w:t>
      </w:r>
    </w:p>
    <w:p w14:paraId="22C50B5E" w14:textId="77777777" w:rsidR="009F4FCB" w:rsidRDefault="009F4FCB" w:rsidP="00381F88">
      <w:pPr>
        <w:spacing w:before="0"/>
      </w:pPr>
      <w:r>
        <w:t>I</w:t>
      </w:r>
      <w:r w:rsidRPr="009F4FCB">
        <w:t xml:space="preserve">f we apply a linear model to a non-linear dataset, the output can be drastically inaccurate. The loss function measures the error rate, and when the error rate increases, the accuracy decreases </w:t>
      </w:r>
    </w:p>
    <w:p w14:paraId="343CC772" w14:textId="029DF103" w:rsidR="00115A72" w:rsidRDefault="009F4FCB" w:rsidP="00381F88">
      <w:pPr>
        <w:spacing w:before="0"/>
      </w:pPr>
      <w:r w:rsidRPr="009F4FCB">
        <w:t>significantly</w:t>
      </w:r>
      <w:r>
        <w:t>.</w:t>
      </w:r>
      <w:r w:rsidR="00115A72" w:rsidRPr="00115A72">
        <w:rPr>
          <w:noProof/>
        </w:rPr>
        <w:drawing>
          <wp:inline distT="0" distB="0" distL="0" distR="0" wp14:anchorId="3C10D344" wp14:editId="1D8480D3">
            <wp:extent cx="5494867" cy="2687554"/>
            <wp:effectExtent l="0" t="0" r="0" b="0"/>
            <wp:docPr id="132311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12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3815" cy="26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5FAE" w14:textId="77777777" w:rsidR="00381F88" w:rsidRDefault="00381F88" w:rsidP="006B161C">
      <w:pPr>
        <w:rPr>
          <w:b/>
          <w:bCs/>
        </w:rPr>
      </w:pPr>
    </w:p>
    <w:p w14:paraId="3E2112F9" w14:textId="77777777" w:rsidR="00381F88" w:rsidRDefault="00381F88" w:rsidP="006B161C">
      <w:pPr>
        <w:rPr>
          <w:b/>
          <w:bCs/>
        </w:rPr>
      </w:pPr>
    </w:p>
    <w:p w14:paraId="0DB20616" w14:textId="77777777" w:rsidR="00381F88" w:rsidRDefault="00381F88" w:rsidP="006B161C">
      <w:pPr>
        <w:rPr>
          <w:b/>
          <w:bCs/>
        </w:rPr>
      </w:pPr>
    </w:p>
    <w:p w14:paraId="2F12EBA4" w14:textId="15E1ACE2" w:rsidR="00115A72" w:rsidRPr="00E16584" w:rsidRDefault="00115A72" w:rsidP="006B161C">
      <w:pPr>
        <w:rPr>
          <w:b/>
          <w:bCs/>
        </w:rPr>
      </w:pPr>
      <w:r w:rsidRPr="00E16584">
        <w:rPr>
          <w:b/>
          <w:bCs/>
        </w:rPr>
        <w:lastRenderedPageBreak/>
        <w:t>Equation of Polynomial Regression Model:</w:t>
      </w:r>
    </w:p>
    <w:p w14:paraId="17F6DD51" w14:textId="57D0F669" w:rsidR="00115A72" w:rsidRDefault="00115A72" w:rsidP="006B161C">
      <w:r w:rsidRPr="00115A72">
        <w:rPr>
          <w:noProof/>
        </w:rPr>
        <w:drawing>
          <wp:inline distT="0" distB="0" distL="0" distR="0" wp14:anchorId="068A0F30" wp14:editId="3488C457">
            <wp:extent cx="5943600" cy="2049780"/>
            <wp:effectExtent l="0" t="0" r="0" b="7620"/>
            <wp:docPr id="14851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4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5918" w14:textId="77777777" w:rsidR="003838E9" w:rsidRDefault="003838E9" w:rsidP="006B161C">
      <w:pPr>
        <w:rPr>
          <w:b/>
          <w:bCs/>
        </w:rPr>
      </w:pPr>
    </w:p>
    <w:p w14:paraId="1A34769B" w14:textId="32F43C96" w:rsidR="003838E9" w:rsidRDefault="003838E9" w:rsidP="003838E9">
      <w:pPr>
        <w:rPr>
          <w:b/>
          <w:bCs/>
        </w:rPr>
      </w:pPr>
      <w:r w:rsidRPr="003838E9">
        <w:rPr>
          <w:b/>
          <w:bCs/>
        </w:rPr>
        <w:t>Steps for polynomial regression</w:t>
      </w:r>
    </w:p>
    <w:p w14:paraId="786BF6E6" w14:textId="54D96493" w:rsidR="003838E9" w:rsidRPr="003838E9" w:rsidRDefault="003838E9" w:rsidP="003838E9">
      <w:pPr>
        <w:pStyle w:val="ListParagraph"/>
        <w:numPr>
          <w:ilvl w:val="0"/>
          <w:numId w:val="25"/>
        </w:numPr>
      </w:pPr>
      <w:r w:rsidRPr="003838E9">
        <w:t>Data Pre-processing</w:t>
      </w:r>
    </w:p>
    <w:p w14:paraId="78C358EE" w14:textId="118D6518" w:rsidR="003838E9" w:rsidRDefault="003838E9" w:rsidP="003838E9">
      <w:pPr>
        <w:pStyle w:val="ListParagraph"/>
        <w:numPr>
          <w:ilvl w:val="0"/>
          <w:numId w:val="25"/>
        </w:numPr>
      </w:pPr>
      <w:r>
        <w:t>Build a linear regression model and fit it to the data set</w:t>
      </w:r>
    </w:p>
    <w:p w14:paraId="62F13BD6" w14:textId="0C6E11B4" w:rsidR="003838E9" w:rsidRDefault="003838E9" w:rsidP="003838E9">
      <w:pPr>
        <w:pStyle w:val="ListParagraph"/>
        <w:numPr>
          <w:ilvl w:val="0"/>
          <w:numId w:val="25"/>
        </w:numPr>
      </w:pPr>
      <w:r>
        <w:t>Build a polynomial regression model and fitted to the dataset</w:t>
      </w:r>
    </w:p>
    <w:p w14:paraId="1117BFD0" w14:textId="504F6124" w:rsidR="003838E9" w:rsidRDefault="003838E9" w:rsidP="003838E9">
      <w:pPr>
        <w:pStyle w:val="ListParagraph"/>
        <w:numPr>
          <w:ilvl w:val="0"/>
          <w:numId w:val="25"/>
        </w:numPr>
      </w:pPr>
      <w:r>
        <w:t>Visualize the result for linear regression and polynomial regression model</w:t>
      </w:r>
    </w:p>
    <w:p w14:paraId="2DACDB47" w14:textId="10958A46" w:rsidR="003838E9" w:rsidRDefault="003838E9" w:rsidP="003838E9">
      <w:pPr>
        <w:pStyle w:val="ListParagraph"/>
        <w:numPr>
          <w:ilvl w:val="0"/>
          <w:numId w:val="25"/>
        </w:numPr>
      </w:pPr>
      <w:r>
        <w:t>Predict the output</w:t>
      </w:r>
    </w:p>
    <w:p w14:paraId="0B69787A" w14:textId="11B4B730" w:rsidR="00115A72" w:rsidRPr="00381F88" w:rsidRDefault="00381F88" w:rsidP="006B161C">
      <w:r w:rsidRPr="00381F88">
        <w:rPr>
          <w:b/>
          <w:bCs/>
        </w:rPr>
        <w:t>Support Vector Regressor</w:t>
      </w:r>
      <w:r>
        <w:rPr>
          <w:b/>
          <w:bCs/>
        </w:rPr>
        <w:t xml:space="preserve">: </w:t>
      </w:r>
      <w:r>
        <w:t>SVR</w:t>
      </w:r>
      <w:r w:rsidRPr="00381F88">
        <w:t xml:space="preserve"> is a type of support vector mission that is used for regression task unlike typical regression models that aim to minimize the error between predicted and actual values</w:t>
      </w:r>
    </w:p>
    <w:p w14:paraId="5C0407EB" w14:textId="77777777" w:rsidR="00901BF2" w:rsidRPr="00901BF2" w:rsidRDefault="00901BF2" w:rsidP="00901BF2">
      <w:pPr>
        <w:rPr>
          <w:b/>
          <w:bCs/>
          <w:lang w:val="en-IN"/>
        </w:rPr>
      </w:pPr>
      <w:r w:rsidRPr="00901BF2">
        <w:rPr>
          <w:b/>
          <w:bCs/>
          <w:lang w:val="en-IN"/>
        </w:rPr>
        <w:t xml:space="preserve">K-Nearest </w:t>
      </w:r>
      <w:proofErr w:type="spellStart"/>
      <w:r w:rsidRPr="00901BF2">
        <w:rPr>
          <w:b/>
          <w:bCs/>
          <w:lang w:val="en-IN"/>
        </w:rPr>
        <w:t>Neighbors</w:t>
      </w:r>
      <w:proofErr w:type="spellEnd"/>
      <w:r w:rsidRPr="00901BF2">
        <w:rPr>
          <w:b/>
          <w:bCs/>
          <w:lang w:val="en-IN"/>
        </w:rPr>
        <w:t xml:space="preserve"> (KNN):</w:t>
      </w:r>
    </w:p>
    <w:p w14:paraId="4FF90F1D" w14:textId="021CCB9F" w:rsidR="00115A72" w:rsidRDefault="00901BF2" w:rsidP="006B161C">
      <w:r>
        <w:t>It finds the ‘k’ closest data points neighbors to a given point.</w:t>
      </w:r>
    </w:p>
    <w:p w14:paraId="3FDD067E" w14:textId="77336310" w:rsidR="00901BF2" w:rsidRPr="00901BF2" w:rsidRDefault="00901BF2" w:rsidP="006B161C">
      <w:r w:rsidRPr="00901BF2">
        <w:rPr>
          <w:b/>
          <w:bCs/>
        </w:rPr>
        <w:t>Classification:</w:t>
      </w:r>
      <w:r>
        <w:rPr>
          <w:b/>
          <w:bCs/>
        </w:rPr>
        <w:t xml:space="preserve"> </w:t>
      </w:r>
      <w:r>
        <w:t>For classification it assigns the most common label among these neighbors to the point.</w:t>
      </w:r>
    </w:p>
    <w:p w14:paraId="60EC18B0" w14:textId="351B6661" w:rsidR="00492D1D" w:rsidRDefault="00901BF2" w:rsidP="006B161C">
      <w:r w:rsidRPr="00901BF2">
        <w:rPr>
          <w:b/>
          <w:bCs/>
        </w:rPr>
        <w:t>Regression:</w:t>
      </w:r>
      <w:r>
        <w:rPr>
          <w:b/>
          <w:bCs/>
        </w:rPr>
        <w:t xml:space="preserve"> </w:t>
      </w:r>
      <w:r>
        <w:t>For regression it averages the value of the neighbors to predict the value for the point.</w:t>
      </w:r>
    </w:p>
    <w:p w14:paraId="1D416B13" w14:textId="76183FD7" w:rsidR="00492D1D" w:rsidRPr="00901BF2" w:rsidRDefault="00901BF2" w:rsidP="006B161C">
      <w:r>
        <w:rPr>
          <w:b/>
          <w:bCs/>
        </w:rPr>
        <w:t xml:space="preserve">Decision Tree: </w:t>
      </w:r>
      <w:r w:rsidRPr="00901BF2">
        <w:t>Imagine you have a complex decision to make, like figuring out what to wear based on the weather and the occasion. A decision tree helps you make this decision by breaking it down into simpler, step-by-step choices, much like a flowchart.</w:t>
      </w:r>
    </w:p>
    <w:p w14:paraId="0E125109" w14:textId="243D8087" w:rsidR="00E55825" w:rsidRPr="00901BF2" w:rsidRDefault="00901BF2" w:rsidP="006B161C">
      <w:r w:rsidRPr="00901BF2">
        <w:rPr>
          <w:b/>
          <w:bCs/>
        </w:rPr>
        <w:t>Random Forest:</w:t>
      </w:r>
      <w:r>
        <w:rPr>
          <w:b/>
          <w:bCs/>
        </w:rPr>
        <w:t xml:space="preserve"> </w:t>
      </w:r>
      <w:r>
        <w:t xml:space="preserve"> </w:t>
      </w:r>
      <w:r w:rsidRPr="00901BF2">
        <w:t>Imagine you want to predict something, like the weather or what movie you might like. Instead of asking just one friend (a single decision tree), you ask a whole bunch of friends (a forest of decision trees), and each gives their opinion. Then, you take the most common answer (for classification) or the average (for regression).</w:t>
      </w:r>
    </w:p>
    <w:p w14:paraId="6846DD31" w14:textId="0C6FCB38" w:rsidR="005A0615" w:rsidRDefault="005A0615" w:rsidP="005A0615">
      <w:pPr>
        <w:rPr>
          <w:b/>
          <w:bCs/>
        </w:rPr>
      </w:pPr>
      <w:r>
        <w:rPr>
          <w:b/>
          <w:bCs/>
        </w:rPr>
        <w:lastRenderedPageBreak/>
        <w:t>Classification</w:t>
      </w:r>
    </w:p>
    <w:p w14:paraId="5866BDD8" w14:textId="6EABFADB" w:rsidR="005A0615" w:rsidRDefault="005A0615" w:rsidP="005A0615">
      <w:pPr>
        <w:rPr>
          <w:b/>
          <w:bCs/>
        </w:rPr>
      </w:pPr>
      <w:r>
        <w:rPr>
          <w:b/>
          <w:bCs/>
        </w:rPr>
        <w:t xml:space="preserve">Binary classification, Multi class </w:t>
      </w:r>
      <w:r w:rsidR="001B5755">
        <w:rPr>
          <w:b/>
          <w:bCs/>
        </w:rPr>
        <w:t>classification</w:t>
      </w:r>
    </w:p>
    <w:p w14:paraId="2E5D652B" w14:textId="4A137A47" w:rsidR="005A0615" w:rsidRDefault="005A0615" w:rsidP="005A0615">
      <w:r w:rsidRPr="00104433">
        <w:rPr>
          <w:b/>
          <w:bCs/>
        </w:rPr>
        <w:t>Lazy Learners:</w:t>
      </w:r>
      <w:r>
        <w:t xml:space="preserve"> </w:t>
      </w:r>
      <w:r w:rsidRPr="00104433">
        <w:t xml:space="preserve">They store the training data and wait until a query is made, and then generalize the data for each query to make a prediction. This means they have a </w:t>
      </w:r>
      <w:r w:rsidRPr="00104433">
        <w:rPr>
          <w:b/>
          <w:bCs/>
        </w:rPr>
        <w:t>slow prediction</w:t>
      </w:r>
      <w:r w:rsidRPr="00104433">
        <w:t xml:space="preserve"> phase because they perform computations during this phase. </w:t>
      </w:r>
      <w:r>
        <w:t>(KNN)</w:t>
      </w:r>
    </w:p>
    <w:p w14:paraId="4FFEFC62" w14:textId="77777777" w:rsidR="005A0615" w:rsidRDefault="005A0615" w:rsidP="005A0615">
      <w:r w:rsidRPr="00104433">
        <w:rPr>
          <w:b/>
          <w:bCs/>
        </w:rPr>
        <w:t>Eager Learners:</w:t>
      </w:r>
      <w:r>
        <w:t xml:space="preserve"> Develop the classification model based on the training dataset, </w:t>
      </w:r>
      <w:proofErr w:type="gramStart"/>
      <w:r>
        <w:t>Here</w:t>
      </w:r>
      <w:proofErr w:type="gramEnd"/>
      <w:r>
        <w:t xml:space="preserve"> it will developed before the getting the test data. It is opposite to the lazy learners</w:t>
      </w:r>
    </w:p>
    <w:p w14:paraId="04252CAC" w14:textId="77777777" w:rsidR="005A0615" w:rsidRDefault="005A0615" w:rsidP="005A0615">
      <w:r w:rsidRPr="004C7FF3">
        <w:t xml:space="preserve">This results in a </w:t>
      </w:r>
      <w:r w:rsidRPr="004C7FF3">
        <w:rPr>
          <w:b/>
          <w:bCs/>
        </w:rPr>
        <w:t>slow training</w:t>
      </w:r>
      <w:r w:rsidRPr="004C7FF3">
        <w:t xml:space="preserve"> phase but </w:t>
      </w:r>
      <w:r w:rsidRPr="004C7FF3">
        <w:rPr>
          <w:b/>
          <w:bCs/>
        </w:rPr>
        <w:t>quick predictions</w:t>
      </w:r>
      <w:r w:rsidRPr="004C7FF3">
        <w:t xml:space="preserve"> once the model is built.</w:t>
      </w:r>
      <w:r>
        <w:t xml:space="preserve"> (Decision Tree, Neural Network, Support Vector machine)</w:t>
      </w:r>
    </w:p>
    <w:p w14:paraId="212F79A2" w14:textId="77777777" w:rsidR="005A0615" w:rsidRPr="00104433" w:rsidRDefault="005A0615" w:rsidP="005A0615">
      <w:pPr>
        <w:rPr>
          <w:b/>
          <w:bCs/>
        </w:rPr>
      </w:pPr>
      <w:r w:rsidRPr="00104433">
        <w:rPr>
          <w:b/>
          <w:bCs/>
        </w:rPr>
        <w:t xml:space="preserve">Linear Models: </w:t>
      </w:r>
    </w:p>
    <w:p w14:paraId="355A09B4" w14:textId="77777777" w:rsidR="005A0615" w:rsidRPr="00104433" w:rsidRDefault="005A0615" w:rsidP="005A0615">
      <w:pPr>
        <w:rPr>
          <w:b/>
          <w:bCs/>
        </w:rPr>
      </w:pPr>
      <w:r w:rsidRPr="00104433">
        <w:rPr>
          <w:b/>
          <w:bCs/>
        </w:rPr>
        <w:tab/>
        <w:t>Logistic Regression</w:t>
      </w:r>
    </w:p>
    <w:p w14:paraId="5A330DAA" w14:textId="77777777" w:rsidR="005A0615" w:rsidRDefault="005A0615" w:rsidP="005A0615">
      <w:pPr>
        <w:rPr>
          <w:b/>
          <w:bCs/>
        </w:rPr>
      </w:pPr>
      <w:r w:rsidRPr="00104433">
        <w:rPr>
          <w:b/>
          <w:bCs/>
        </w:rPr>
        <w:tab/>
        <w:t>Support Vector Machine</w:t>
      </w:r>
    </w:p>
    <w:p w14:paraId="73A01356" w14:textId="77777777" w:rsidR="005A0615" w:rsidRDefault="005A0615" w:rsidP="005A0615">
      <w:pPr>
        <w:rPr>
          <w:b/>
          <w:bCs/>
        </w:rPr>
      </w:pPr>
      <w:r>
        <w:rPr>
          <w:b/>
          <w:bCs/>
        </w:rPr>
        <w:t>Non-linear models:</w:t>
      </w:r>
    </w:p>
    <w:p w14:paraId="5F12CF9D" w14:textId="77777777" w:rsidR="005A0615" w:rsidRDefault="005A0615" w:rsidP="005A0615">
      <w:r>
        <w:rPr>
          <w:b/>
          <w:bCs/>
        </w:rPr>
        <w:tab/>
      </w:r>
      <w:proofErr w:type="spellStart"/>
      <w:proofErr w:type="gramStart"/>
      <w:r w:rsidRPr="00104433">
        <w:t>KNN,Kernel</w:t>
      </w:r>
      <w:proofErr w:type="spellEnd"/>
      <w:proofErr w:type="gramEnd"/>
      <w:r w:rsidRPr="00104433">
        <w:t>-SVM, NAÏVE BAYES, DECISION TREE CLASSIFICATION, RANDOM FOREST CLASSIFICATION.</w:t>
      </w:r>
    </w:p>
    <w:p w14:paraId="6FB3A029" w14:textId="77777777" w:rsidR="005A0615" w:rsidRPr="00104433" w:rsidRDefault="005A0615" w:rsidP="005A0615">
      <w:pPr>
        <w:rPr>
          <w:b/>
          <w:bCs/>
        </w:rPr>
      </w:pPr>
      <w:r w:rsidRPr="00104433">
        <w:rPr>
          <w:b/>
          <w:bCs/>
        </w:rPr>
        <w:t>Evaluating a Classification model:</w:t>
      </w:r>
    </w:p>
    <w:p w14:paraId="591434D6" w14:textId="77777777" w:rsidR="005A0615" w:rsidRDefault="005A0615" w:rsidP="005A0615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Log Loss or Cross-Entropy Loss</w:t>
      </w:r>
    </w:p>
    <w:p w14:paraId="773BDDF7" w14:textId="77777777" w:rsidR="005A0615" w:rsidRDefault="005A0615" w:rsidP="005A0615">
      <w:pPr>
        <w:pStyle w:val="ListParagraph"/>
      </w:pPr>
      <w:r w:rsidRPr="00104433">
        <w:t>Used for evaluate classifier performance</w:t>
      </w:r>
      <w:r>
        <w:t xml:space="preserve"> (0-1)</w:t>
      </w:r>
    </w:p>
    <w:p w14:paraId="4EBF3FF8" w14:textId="77777777" w:rsidR="005A0615" w:rsidRDefault="005A0615" w:rsidP="005A0615">
      <w:pPr>
        <w:pStyle w:val="ListParagraph"/>
        <w:numPr>
          <w:ilvl w:val="0"/>
          <w:numId w:val="23"/>
        </w:numPr>
      </w:pPr>
      <w:r>
        <w:t>Good binary classification</w:t>
      </w:r>
    </w:p>
    <w:p w14:paraId="1A05F506" w14:textId="77777777" w:rsidR="005A0615" w:rsidRPr="00104433" w:rsidRDefault="005A0615" w:rsidP="005A0615">
      <w:pPr>
        <w:pStyle w:val="ListParagraph"/>
        <w:numPr>
          <w:ilvl w:val="0"/>
          <w:numId w:val="23"/>
        </w:numPr>
      </w:pPr>
      <w:r>
        <w:t>Not Good binary classification.</w:t>
      </w:r>
    </w:p>
    <w:p w14:paraId="7195982E" w14:textId="77777777" w:rsidR="005A0615" w:rsidRDefault="005A0615" w:rsidP="005A0615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Confusion Matrix</w:t>
      </w:r>
    </w:p>
    <w:p w14:paraId="12FC14F9" w14:textId="77777777" w:rsidR="005A0615" w:rsidRDefault="005A0615" w:rsidP="005A0615">
      <w:pPr>
        <w:pStyle w:val="ListParagraph"/>
      </w:pPr>
      <w:r w:rsidRPr="00104433">
        <w:t xml:space="preserve">It describes the performance of the </w:t>
      </w:r>
      <w:proofErr w:type="gramStart"/>
      <w:r w:rsidRPr="00104433">
        <w:t>model</w:t>
      </w:r>
      <w:r>
        <w:t xml:space="preserve"> .</w:t>
      </w:r>
      <w:proofErr w:type="gramEnd"/>
      <w:r>
        <w:t xml:space="preserve"> It also known as error matrix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80"/>
        <w:gridCol w:w="2869"/>
        <w:gridCol w:w="2881"/>
      </w:tblGrid>
      <w:tr w:rsidR="005A0615" w14:paraId="56BD32D3" w14:textId="77777777" w:rsidTr="00867165">
        <w:tc>
          <w:tcPr>
            <w:tcW w:w="3116" w:type="dxa"/>
          </w:tcPr>
          <w:p w14:paraId="6BBD5C76" w14:textId="77777777" w:rsidR="005A0615" w:rsidRDefault="005A0615" w:rsidP="00867165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5A910A0F" w14:textId="77777777" w:rsidR="005A0615" w:rsidRDefault="005A0615" w:rsidP="00867165">
            <w:pPr>
              <w:pStyle w:val="ListParagraph"/>
              <w:ind w:left="0"/>
            </w:pPr>
            <w:r>
              <w:t>Actual Positive</w:t>
            </w:r>
          </w:p>
        </w:tc>
        <w:tc>
          <w:tcPr>
            <w:tcW w:w="3117" w:type="dxa"/>
          </w:tcPr>
          <w:p w14:paraId="093BD092" w14:textId="77777777" w:rsidR="005A0615" w:rsidRDefault="005A0615" w:rsidP="00867165">
            <w:pPr>
              <w:pStyle w:val="ListParagraph"/>
              <w:ind w:left="0"/>
            </w:pPr>
            <w:r>
              <w:t>Actual Negative</w:t>
            </w:r>
          </w:p>
        </w:tc>
      </w:tr>
      <w:tr w:rsidR="005A0615" w14:paraId="2EF0E9F1" w14:textId="77777777" w:rsidTr="00867165">
        <w:tc>
          <w:tcPr>
            <w:tcW w:w="3116" w:type="dxa"/>
          </w:tcPr>
          <w:p w14:paraId="3353B4ED" w14:textId="77777777" w:rsidR="005A0615" w:rsidRDefault="005A0615" w:rsidP="00867165">
            <w:pPr>
              <w:pStyle w:val="ListParagraph"/>
              <w:ind w:left="0"/>
            </w:pPr>
            <w:r>
              <w:t>Predict positive</w:t>
            </w:r>
          </w:p>
        </w:tc>
        <w:tc>
          <w:tcPr>
            <w:tcW w:w="3117" w:type="dxa"/>
          </w:tcPr>
          <w:p w14:paraId="2D50ADA2" w14:textId="77777777" w:rsidR="005A0615" w:rsidRDefault="005A0615" w:rsidP="00867165">
            <w:pPr>
              <w:pStyle w:val="ListParagraph"/>
              <w:ind w:left="0"/>
            </w:pPr>
            <w:r>
              <w:t>TP</w:t>
            </w:r>
          </w:p>
        </w:tc>
        <w:tc>
          <w:tcPr>
            <w:tcW w:w="3117" w:type="dxa"/>
          </w:tcPr>
          <w:p w14:paraId="0B21E8E9" w14:textId="77777777" w:rsidR="005A0615" w:rsidRDefault="005A0615" w:rsidP="00867165">
            <w:pPr>
              <w:pStyle w:val="ListParagraph"/>
              <w:ind w:left="0"/>
            </w:pPr>
            <w:r>
              <w:t>FP</w:t>
            </w:r>
          </w:p>
        </w:tc>
      </w:tr>
      <w:tr w:rsidR="005A0615" w14:paraId="6D018ED3" w14:textId="77777777" w:rsidTr="00867165">
        <w:tc>
          <w:tcPr>
            <w:tcW w:w="3116" w:type="dxa"/>
          </w:tcPr>
          <w:p w14:paraId="6B4B9E56" w14:textId="77777777" w:rsidR="005A0615" w:rsidRDefault="005A0615" w:rsidP="00867165">
            <w:pPr>
              <w:pStyle w:val="ListParagraph"/>
              <w:ind w:left="0"/>
            </w:pPr>
            <w:r>
              <w:t>Predict Negative</w:t>
            </w:r>
          </w:p>
        </w:tc>
        <w:tc>
          <w:tcPr>
            <w:tcW w:w="3117" w:type="dxa"/>
          </w:tcPr>
          <w:p w14:paraId="4F0636A3" w14:textId="77777777" w:rsidR="005A0615" w:rsidRDefault="005A0615" w:rsidP="00867165">
            <w:pPr>
              <w:pStyle w:val="ListParagraph"/>
              <w:ind w:left="0"/>
            </w:pPr>
            <w:r>
              <w:t>FN</w:t>
            </w:r>
          </w:p>
        </w:tc>
        <w:tc>
          <w:tcPr>
            <w:tcW w:w="3117" w:type="dxa"/>
          </w:tcPr>
          <w:p w14:paraId="3C6AEC8C" w14:textId="77777777" w:rsidR="005A0615" w:rsidRDefault="005A0615" w:rsidP="00867165">
            <w:pPr>
              <w:pStyle w:val="ListParagraph"/>
              <w:ind w:left="0"/>
            </w:pPr>
            <w:r>
              <w:t>TN</w:t>
            </w:r>
          </w:p>
        </w:tc>
      </w:tr>
    </w:tbl>
    <w:p w14:paraId="6FD117EE" w14:textId="77777777" w:rsidR="005A0615" w:rsidRPr="00104433" w:rsidRDefault="005A0615" w:rsidP="005A0615">
      <w:pPr>
        <w:pStyle w:val="ListParagraph"/>
      </w:pPr>
    </w:p>
    <w:p w14:paraId="438FF93A" w14:textId="77777777" w:rsidR="005A0615" w:rsidRDefault="005A0615" w:rsidP="005A0615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AUC-ROC curve</w:t>
      </w:r>
    </w:p>
    <w:p w14:paraId="0558F1FA" w14:textId="77777777" w:rsidR="005A0615" w:rsidRDefault="005A0615" w:rsidP="005A0615">
      <w:pPr>
        <w:pStyle w:val="ListParagraph"/>
      </w:pPr>
      <w:r w:rsidRPr="00104433">
        <w:t>Used for multi class classification</w:t>
      </w:r>
    </w:p>
    <w:p w14:paraId="4047B75F" w14:textId="77777777" w:rsidR="005A0615" w:rsidRDefault="005A0615" w:rsidP="005A0615">
      <w:pPr>
        <w:pStyle w:val="ListParagraph"/>
      </w:pPr>
      <w:r>
        <w:t>Based on TPR and FPR we build a Multi class classification model</w:t>
      </w:r>
    </w:p>
    <w:p w14:paraId="1A529028" w14:textId="77777777" w:rsidR="005A0615" w:rsidRDefault="005A0615" w:rsidP="005A0615">
      <w:pPr>
        <w:pStyle w:val="ListParagraph"/>
      </w:pPr>
      <w:r>
        <w:t>TPR- True Positive Rate</w:t>
      </w:r>
    </w:p>
    <w:p w14:paraId="6C70FD6F" w14:textId="77777777" w:rsidR="005A0615" w:rsidRPr="00104433" w:rsidRDefault="005A0615" w:rsidP="005A0615">
      <w:pPr>
        <w:pStyle w:val="ListParagraph"/>
      </w:pPr>
      <w:r>
        <w:t>FPR- False Positive Rate</w:t>
      </w:r>
    </w:p>
    <w:p w14:paraId="45B7804A" w14:textId="77777777" w:rsidR="005A0615" w:rsidRDefault="005A0615" w:rsidP="005A0615">
      <w:pPr>
        <w:pStyle w:val="ListParagraph"/>
      </w:pPr>
      <w:r>
        <w:rPr>
          <w:b/>
          <w:bCs/>
        </w:rPr>
        <w:t xml:space="preserve">AUC: </w:t>
      </w:r>
      <w:r>
        <w:t>Area Under the Curve</w:t>
      </w:r>
    </w:p>
    <w:p w14:paraId="2BC15F31" w14:textId="77777777" w:rsidR="005A0615" w:rsidRDefault="005A0615" w:rsidP="005A0615">
      <w:pPr>
        <w:pStyle w:val="ListParagraph"/>
      </w:pPr>
      <w:r w:rsidRPr="00104433">
        <w:rPr>
          <w:b/>
          <w:bCs/>
        </w:rPr>
        <w:t>ROC:</w:t>
      </w:r>
      <w:r w:rsidRPr="00104433">
        <w:t xml:space="preserve"> Receiver Operating Characteristics Curve</w:t>
      </w:r>
    </w:p>
    <w:p w14:paraId="346D9924" w14:textId="77777777" w:rsidR="005A0615" w:rsidRPr="005A0615" w:rsidRDefault="005A0615" w:rsidP="005A0615">
      <w:pPr>
        <w:rPr>
          <w:b/>
          <w:bCs/>
        </w:rPr>
      </w:pPr>
      <w:r w:rsidRPr="005A0615">
        <w:rPr>
          <w:b/>
          <w:bCs/>
        </w:rPr>
        <w:lastRenderedPageBreak/>
        <w:t>Use cases of Classification Algorithms</w:t>
      </w:r>
    </w:p>
    <w:p w14:paraId="6B98D8B6" w14:textId="77777777" w:rsidR="005A0615" w:rsidRDefault="005A0615" w:rsidP="005A0615">
      <w:pPr>
        <w:rPr>
          <w:b/>
          <w:bCs/>
        </w:rPr>
      </w:pPr>
      <w:r>
        <w:rPr>
          <w:b/>
          <w:bCs/>
        </w:rPr>
        <w:t>Email spam detection, Speech Recognition, Identifications of Cancer tumor cells, Drug classification Biometric Identification etc.,</w:t>
      </w:r>
    </w:p>
    <w:p w14:paraId="6F66DECE" w14:textId="70947893" w:rsidR="00DB4CD8" w:rsidRDefault="00DB4CD8" w:rsidP="006B161C">
      <w:r>
        <w:rPr>
          <w:b/>
          <w:bCs/>
        </w:rPr>
        <w:t xml:space="preserve">Classification: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4CD8" w14:paraId="2A39769C" w14:textId="77777777" w:rsidTr="00DB4CD8">
        <w:tc>
          <w:tcPr>
            <w:tcW w:w="4675" w:type="dxa"/>
          </w:tcPr>
          <w:p w14:paraId="1F90698A" w14:textId="20C074E5" w:rsidR="00DB4CD8" w:rsidRPr="004C2D46" w:rsidRDefault="00DB4CD8" w:rsidP="00DB4CD8">
            <w:pPr>
              <w:pStyle w:val="ListParagraph"/>
              <w:rPr>
                <w:b/>
                <w:bCs/>
              </w:rPr>
            </w:pPr>
            <w:r w:rsidRPr="004C2D46">
              <w:rPr>
                <w:b/>
                <w:bCs/>
              </w:rPr>
              <w:t>Linear Regression</w:t>
            </w:r>
          </w:p>
          <w:p w14:paraId="36D6C7DF" w14:textId="5254F038" w:rsidR="00DB4CD8" w:rsidRDefault="00DB4CD8" w:rsidP="00DB4CD8">
            <w:pPr>
              <w:pStyle w:val="ListParagraph"/>
              <w:numPr>
                <w:ilvl w:val="0"/>
                <w:numId w:val="19"/>
              </w:numPr>
            </w:pPr>
            <w:r>
              <w:t>Home prices</w:t>
            </w:r>
          </w:p>
          <w:p w14:paraId="45566486" w14:textId="77777777" w:rsidR="00DB4CD8" w:rsidRDefault="00DB4CD8" w:rsidP="00DB4CD8">
            <w:pPr>
              <w:pStyle w:val="ListParagraph"/>
              <w:numPr>
                <w:ilvl w:val="0"/>
                <w:numId w:val="19"/>
              </w:numPr>
            </w:pPr>
            <w:r>
              <w:t>Weather</w:t>
            </w:r>
          </w:p>
          <w:p w14:paraId="626A0ADD" w14:textId="77777777" w:rsidR="00DB4CD8" w:rsidRDefault="00DB4CD8" w:rsidP="00DB4CD8">
            <w:pPr>
              <w:pStyle w:val="ListParagraph"/>
              <w:numPr>
                <w:ilvl w:val="0"/>
                <w:numId w:val="19"/>
              </w:numPr>
            </w:pPr>
            <w:r>
              <w:t>Stock price</w:t>
            </w:r>
          </w:p>
          <w:p w14:paraId="4CF4DFA5" w14:textId="77777777" w:rsidR="00DB4CD8" w:rsidRDefault="00DB4CD8" w:rsidP="00DB4CD8"/>
          <w:p w14:paraId="235253C4" w14:textId="77777777" w:rsidR="00DB4CD8" w:rsidRDefault="00DB4CD8" w:rsidP="00DB4CD8"/>
          <w:p w14:paraId="6F446068" w14:textId="340D7502" w:rsidR="00DB4CD8" w:rsidRPr="00DB4CD8" w:rsidRDefault="00DB4CD8" w:rsidP="00DB4CD8">
            <w:r>
              <w:t>Predicted value is continuous</w:t>
            </w:r>
          </w:p>
        </w:tc>
        <w:tc>
          <w:tcPr>
            <w:tcW w:w="4675" w:type="dxa"/>
          </w:tcPr>
          <w:p w14:paraId="4F07D47D" w14:textId="7E417D05" w:rsidR="00DB4CD8" w:rsidRPr="004C2D46" w:rsidRDefault="00DB4CD8" w:rsidP="00DB4CD8">
            <w:pPr>
              <w:pStyle w:val="ListParagraph"/>
              <w:rPr>
                <w:b/>
                <w:bCs/>
              </w:rPr>
            </w:pPr>
            <w:r w:rsidRPr="004C2D46">
              <w:rPr>
                <w:b/>
                <w:bCs/>
              </w:rPr>
              <w:t>Classification</w:t>
            </w:r>
          </w:p>
          <w:p w14:paraId="0222591D" w14:textId="12512BBE" w:rsidR="00DB4CD8" w:rsidRDefault="00DB4CD8" w:rsidP="00DB4CD8">
            <w:pPr>
              <w:pStyle w:val="ListParagraph"/>
              <w:numPr>
                <w:ilvl w:val="0"/>
                <w:numId w:val="20"/>
              </w:numPr>
            </w:pPr>
            <w:r>
              <w:t>Email is spam or not</w:t>
            </w:r>
          </w:p>
          <w:p w14:paraId="2C2C7770" w14:textId="77777777" w:rsidR="00DB4CD8" w:rsidRDefault="00DB4CD8" w:rsidP="00DB4CD8">
            <w:pPr>
              <w:pStyle w:val="ListParagraph"/>
              <w:numPr>
                <w:ilvl w:val="0"/>
                <w:numId w:val="20"/>
              </w:numPr>
            </w:pPr>
            <w:r>
              <w:t>Will customer buy life insurance</w:t>
            </w:r>
          </w:p>
          <w:p w14:paraId="6E1E0F0C" w14:textId="77777777" w:rsidR="00DB4CD8" w:rsidRDefault="00DB4CD8" w:rsidP="00DB4CD8">
            <w:pPr>
              <w:pStyle w:val="ListParagraph"/>
              <w:numPr>
                <w:ilvl w:val="0"/>
                <w:numId w:val="20"/>
              </w:numPr>
            </w:pPr>
            <w:r>
              <w:t>Will customer buy a vehicle</w:t>
            </w:r>
          </w:p>
          <w:p w14:paraId="40996B65" w14:textId="77777777" w:rsidR="00DB4CD8" w:rsidRDefault="00DB4CD8" w:rsidP="00DB4CD8">
            <w:pPr>
              <w:pStyle w:val="ListParagraph"/>
              <w:numPr>
                <w:ilvl w:val="0"/>
                <w:numId w:val="20"/>
              </w:numPr>
            </w:pPr>
            <w:r>
              <w:t>Which party a person is going to vote for?</w:t>
            </w:r>
          </w:p>
          <w:p w14:paraId="5438727F" w14:textId="77777777" w:rsidR="00DB4CD8" w:rsidRDefault="00DB4CD8" w:rsidP="00DB4CD8">
            <w:pPr>
              <w:pStyle w:val="ListParagraph"/>
            </w:pPr>
            <w:r>
              <w:t>1.BJP</w:t>
            </w:r>
          </w:p>
          <w:p w14:paraId="1F5411F5" w14:textId="77777777" w:rsidR="00DB4CD8" w:rsidRDefault="00DB4CD8" w:rsidP="00DB4CD8">
            <w:pPr>
              <w:pStyle w:val="ListParagraph"/>
            </w:pPr>
            <w:r>
              <w:t>2.BRS</w:t>
            </w:r>
          </w:p>
          <w:p w14:paraId="041F6E44" w14:textId="77777777" w:rsidR="00DB4CD8" w:rsidRDefault="00DB4CD8" w:rsidP="00DB4CD8">
            <w:pPr>
              <w:pStyle w:val="ListParagraph"/>
            </w:pPr>
            <w:r>
              <w:t>3.CONGRESS</w:t>
            </w:r>
          </w:p>
          <w:p w14:paraId="2BD9034D" w14:textId="299A43AF" w:rsidR="00DB4CD8" w:rsidRDefault="00DB4CD8" w:rsidP="00DB4CD8">
            <w:pPr>
              <w:pStyle w:val="ListParagraph"/>
            </w:pPr>
            <w:proofErr w:type="gramStart"/>
            <w:r>
              <w:t>4.MIM  (</w:t>
            </w:r>
            <w:proofErr w:type="gramEnd"/>
            <w:r>
              <w:t>Multi class classification)</w:t>
            </w:r>
          </w:p>
          <w:p w14:paraId="5009926E" w14:textId="77777777" w:rsidR="00DB4CD8" w:rsidRDefault="00DB4CD8" w:rsidP="00DB4CD8">
            <w:pPr>
              <w:pStyle w:val="ListParagraph"/>
            </w:pPr>
          </w:p>
          <w:p w14:paraId="2504358D" w14:textId="090BBC42" w:rsidR="00DB4CD8" w:rsidRDefault="00DB4CD8" w:rsidP="00DB4CD8">
            <w:pPr>
              <w:pStyle w:val="ListParagraph"/>
            </w:pPr>
            <w:r>
              <w:t>Yes/No—Binary classification</w:t>
            </w:r>
          </w:p>
          <w:p w14:paraId="60667911" w14:textId="77777777" w:rsidR="00DB4CD8" w:rsidRDefault="00DB4CD8" w:rsidP="00DB4CD8"/>
          <w:p w14:paraId="2D3375C3" w14:textId="47E8CDBA" w:rsidR="00DB4CD8" w:rsidRPr="00DB4CD8" w:rsidRDefault="00DB4CD8" w:rsidP="00DB4CD8">
            <w:r>
              <w:t>Predicted value Is categorical</w:t>
            </w:r>
          </w:p>
        </w:tc>
      </w:tr>
    </w:tbl>
    <w:p w14:paraId="58D1EA47" w14:textId="272A9A87" w:rsidR="006B161C" w:rsidRPr="00DB4CD8" w:rsidRDefault="00DB4CD8" w:rsidP="006B161C">
      <w:pPr>
        <w:rPr>
          <w:b/>
          <w:bCs/>
        </w:rPr>
      </w:pPr>
      <w:r w:rsidRPr="00DB4CD8">
        <w:rPr>
          <w:b/>
          <w:bCs/>
        </w:rPr>
        <w:t>Logistic regression is one of the techniques used for classification</w:t>
      </w:r>
    </w:p>
    <w:p w14:paraId="568E080A" w14:textId="72BB7DB5" w:rsidR="00450B95" w:rsidRPr="00450B95" w:rsidRDefault="00450B95" w:rsidP="00450B95">
      <w:r w:rsidRPr="00450B95">
        <w:rPr>
          <w:b/>
          <w:bCs/>
        </w:rPr>
        <w:t xml:space="preserve">when name itself mention logistic regression why we call this as logit call as classification </w:t>
      </w:r>
      <w:r w:rsidRPr="00450B95">
        <w:t xml:space="preserve">when the data has outlier misclassification problem happens </w:t>
      </w:r>
      <w:proofErr w:type="spellStart"/>
      <w:r w:rsidRPr="00450B95">
        <w:t>thats</w:t>
      </w:r>
      <w:proofErr w:type="spellEnd"/>
      <w:r w:rsidRPr="00450B95">
        <w:t xml:space="preserve"> why introduce to probability function that probability function - sigmoid function the data has outlier or no </w:t>
      </w:r>
      <w:proofErr w:type="spellStart"/>
      <w:r w:rsidRPr="00450B95">
        <w:t>outler</w:t>
      </w:r>
      <w:proofErr w:type="spellEnd"/>
      <w:r w:rsidRPr="00450B95">
        <w:t xml:space="preserve"> it does not impact much sigmoid probabilit</w:t>
      </w:r>
      <w:r w:rsidR="004C2D46">
        <w:t>y</w:t>
      </w:r>
      <w:r w:rsidRPr="00450B95">
        <w:t xml:space="preserve"> function 1 / 1 + E-y</w:t>
      </w:r>
    </w:p>
    <w:p w14:paraId="5E306000" w14:textId="199E31B1" w:rsidR="00450B95" w:rsidRPr="00450B95" w:rsidRDefault="00450B95" w:rsidP="00450B95">
      <w:r w:rsidRPr="00450B95">
        <w:t xml:space="preserve">LINEAR REGRESSION - BEST FIT LINE </w:t>
      </w:r>
    </w:p>
    <w:p w14:paraId="7D950CC5" w14:textId="00DFD0C5" w:rsidR="006B161C" w:rsidRPr="00450B95" w:rsidRDefault="00450B95" w:rsidP="00450B95">
      <w:r w:rsidRPr="00450B95">
        <w:t>LOGISTIC REGRESSION - BEST FIT CURVE</w:t>
      </w:r>
    </w:p>
    <w:p w14:paraId="239F6F55" w14:textId="77777777" w:rsidR="00450B95" w:rsidRDefault="00450B95" w:rsidP="006B161C">
      <w:pPr>
        <w:rPr>
          <w:b/>
          <w:bCs/>
        </w:rPr>
      </w:pPr>
      <w:r w:rsidRPr="00450B95">
        <w:rPr>
          <w:b/>
          <w:bCs/>
        </w:rPr>
        <w:t xml:space="preserve">why logistic regression is classification </w:t>
      </w:r>
      <w:proofErr w:type="gramStart"/>
      <w:r w:rsidRPr="00450B95">
        <w:rPr>
          <w:b/>
          <w:bCs/>
        </w:rPr>
        <w:t>algorithm ?</w:t>
      </w:r>
      <w:proofErr w:type="gramEnd"/>
    </w:p>
    <w:p w14:paraId="52964414" w14:textId="3B0140BF" w:rsidR="006D3A72" w:rsidRDefault="009A63E5" w:rsidP="006B161C">
      <w:r>
        <w:t>When the data has outlier sigmoid adjust those outliers deep learning sigmoid activation function range of sigmoid 0-1.</w:t>
      </w:r>
    </w:p>
    <w:p w14:paraId="604BBE67" w14:textId="3166E246" w:rsidR="005A0615" w:rsidRDefault="005A0615" w:rsidP="006B161C">
      <w:r>
        <w:t>Sigmoid Function: is a mathematical function used to map the predicted values to probabilities.</w:t>
      </w:r>
    </w:p>
    <w:p w14:paraId="432657E1" w14:textId="7BF4EF5D" w:rsidR="005A0615" w:rsidRDefault="005A0615" w:rsidP="006B161C">
      <w:r>
        <w:t>It maps any real value into another value within a range 0 and 1</w:t>
      </w:r>
    </w:p>
    <w:p w14:paraId="697AD536" w14:textId="56D99D7B" w:rsidR="005A0615" w:rsidRDefault="005A0615" w:rsidP="006B161C">
      <w:r>
        <w:t>The value of the logistic regression must between 0-</w:t>
      </w:r>
      <w:proofErr w:type="gramStart"/>
      <w:r>
        <w:t xml:space="preserve">1 </w:t>
      </w:r>
      <w:r w:rsidR="00D6309E">
        <w:t>,</w:t>
      </w:r>
      <w:proofErr w:type="gramEnd"/>
      <w:r w:rsidR="00D6309E">
        <w:t xml:space="preserve"> it forms a curve like ‘S’ form. The S-form curve is called the Sigmoid function or the logistic regression.</w:t>
      </w:r>
    </w:p>
    <w:p w14:paraId="390D56DD" w14:textId="3896EC07" w:rsidR="00D6309E" w:rsidRDefault="00D6309E" w:rsidP="00D6309E">
      <w:pPr>
        <w:spacing w:before="0"/>
        <w:rPr>
          <w:b/>
          <w:bCs/>
        </w:rPr>
      </w:pPr>
      <w:r>
        <w:rPr>
          <w:b/>
          <w:bCs/>
        </w:rPr>
        <w:t xml:space="preserve">Assumptions for Logistic Regression: </w:t>
      </w:r>
    </w:p>
    <w:p w14:paraId="6DED7C6F" w14:textId="55CEAA17" w:rsidR="00D6309E" w:rsidRDefault="00D6309E" w:rsidP="00D6309E">
      <w:pPr>
        <w:spacing w:before="0"/>
      </w:pPr>
      <w:r>
        <w:t>The dependent variable must be categorical in nature.</w:t>
      </w:r>
    </w:p>
    <w:p w14:paraId="2837D5DC" w14:textId="02D51CD3" w:rsidR="00D6309E" w:rsidRDefault="00D6309E" w:rsidP="00D6309E">
      <w:pPr>
        <w:spacing w:before="0"/>
      </w:pPr>
      <w:r>
        <w:t xml:space="preserve">The independent variable should not have multi collinearity </w:t>
      </w:r>
    </w:p>
    <w:p w14:paraId="7870FDD3" w14:textId="196D9196" w:rsidR="00D6309E" w:rsidRDefault="00D6309E" w:rsidP="00D6309E">
      <w:pPr>
        <w:spacing w:before="0"/>
        <w:rPr>
          <w:b/>
          <w:bCs/>
        </w:rPr>
      </w:pPr>
      <w:r>
        <w:t>Multicollinearity</w:t>
      </w:r>
      <w:r w:rsidR="001B175F">
        <w:t xml:space="preserve"> </w:t>
      </w:r>
      <w:r>
        <w:t xml:space="preserve">(it means high correlation between the </w:t>
      </w:r>
      <w:r w:rsidR="001B175F">
        <w:t>independent</w:t>
      </w:r>
      <w:r>
        <w:t xml:space="preserve"> variables.</w:t>
      </w:r>
      <w:r>
        <w:rPr>
          <w:b/>
          <w:bCs/>
        </w:rPr>
        <w:t>)</w:t>
      </w:r>
    </w:p>
    <w:p w14:paraId="7F3FE1B7" w14:textId="4C66F9DD" w:rsidR="00D6309E" w:rsidRDefault="00D6309E" w:rsidP="00D6309E">
      <w:pPr>
        <w:spacing w:before="0"/>
        <w:rPr>
          <w:b/>
          <w:bCs/>
        </w:rPr>
      </w:pPr>
      <w:r>
        <w:rPr>
          <w:b/>
          <w:bCs/>
        </w:rPr>
        <w:lastRenderedPageBreak/>
        <w:t>Steps in Logistic Regression:</w:t>
      </w:r>
    </w:p>
    <w:p w14:paraId="15ED25B1" w14:textId="549065B4" w:rsidR="00D6309E" w:rsidRPr="00D6309E" w:rsidRDefault="00D6309E" w:rsidP="00D6309E">
      <w:pPr>
        <w:spacing w:before="0"/>
        <w:rPr>
          <w:b/>
          <w:bCs/>
        </w:rPr>
      </w:pPr>
      <w:r w:rsidRPr="00D6309E">
        <w:rPr>
          <w:b/>
          <w:bCs/>
        </w:rPr>
        <w:t xml:space="preserve">Data preprocessing step </w:t>
      </w:r>
    </w:p>
    <w:p w14:paraId="3F50A044" w14:textId="2422CCDC" w:rsidR="00D6309E" w:rsidRPr="00D6309E" w:rsidRDefault="00D6309E" w:rsidP="00D6309E">
      <w:pPr>
        <w:spacing w:before="0"/>
      </w:pPr>
      <w:r>
        <w:t>Import libraries, load the data, extract independent and dependent variable, splitting the data into training and testing set, Feature scaling</w:t>
      </w:r>
    </w:p>
    <w:p w14:paraId="4F46D7D9" w14:textId="131CE05B" w:rsidR="00D6309E" w:rsidRDefault="00D6309E" w:rsidP="00D6309E">
      <w:pPr>
        <w:spacing w:before="0"/>
        <w:rPr>
          <w:b/>
          <w:bCs/>
        </w:rPr>
      </w:pPr>
      <w:r w:rsidRPr="00D6309E">
        <w:rPr>
          <w:b/>
          <w:bCs/>
        </w:rPr>
        <w:t>Fitting Logistic Regression to the Training set:</w:t>
      </w:r>
    </w:p>
    <w:p w14:paraId="006C7057" w14:textId="79C11A66" w:rsidR="00D6309E" w:rsidRDefault="00D6309E" w:rsidP="00D6309E">
      <w:pPr>
        <w:spacing w:before="0"/>
      </w:pPr>
      <w:proofErr w:type="gramStart"/>
      <w:r>
        <w:rPr>
          <w:b/>
          <w:bCs/>
        </w:rPr>
        <w:t>.fit</w:t>
      </w:r>
      <w:proofErr w:type="gramEnd"/>
      <w:r>
        <w:rPr>
          <w:b/>
          <w:bCs/>
        </w:rPr>
        <w:t>(</w:t>
      </w:r>
      <w:proofErr w:type="spellStart"/>
      <w:r>
        <w:rPr>
          <w:b/>
          <w:bCs/>
        </w:rPr>
        <w:t>x_train,y_train</w:t>
      </w:r>
      <w:proofErr w:type="spellEnd"/>
      <w:r>
        <w:rPr>
          <w:b/>
          <w:bCs/>
        </w:rPr>
        <w:t>)</w:t>
      </w:r>
    </w:p>
    <w:p w14:paraId="4F31FB10" w14:textId="77777777" w:rsidR="00D6309E" w:rsidRPr="00D6309E" w:rsidRDefault="00D6309E" w:rsidP="00D6309E">
      <w:pPr>
        <w:spacing w:before="0"/>
      </w:pPr>
    </w:p>
    <w:p w14:paraId="0E927BDF" w14:textId="4E43785A" w:rsidR="00D6309E" w:rsidRPr="00D6309E" w:rsidRDefault="00D6309E" w:rsidP="00D6309E">
      <w:pPr>
        <w:spacing w:before="0"/>
        <w:rPr>
          <w:b/>
          <w:bCs/>
        </w:rPr>
      </w:pPr>
      <w:r w:rsidRPr="00D6309E">
        <w:rPr>
          <w:b/>
          <w:bCs/>
        </w:rPr>
        <w:t>Predict the test result</w:t>
      </w:r>
      <w:r w:rsidR="001B175F">
        <w:rPr>
          <w:b/>
          <w:bCs/>
        </w:rPr>
        <w:t xml:space="preserve"> </w:t>
      </w:r>
    </w:p>
    <w:p w14:paraId="3353A38F" w14:textId="09FD91CB" w:rsidR="00D6309E" w:rsidRPr="00D6309E" w:rsidRDefault="00D6309E" w:rsidP="00D6309E">
      <w:pPr>
        <w:spacing w:before="0"/>
      </w:pPr>
      <w:r>
        <w:t xml:space="preserve">Predict the </w:t>
      </w:r>
      <w:proofErr w:type="spellStart"/>
      <w:r w:rsidR="001B175F">
        <w:t>the</w:t>
      </w:r>
      <w:proofErr w:type="spellEnd"/>
      <w:r w:rsidR="001B175F">
        <w:t xml:space="preserve"> </w:t>
      </w:r>
      <w:proofErr w:type="spellStart"/>
      <w:r w:rsidR="001B175F">
        <w:t>y_pred</w:t>
      </w:r>
      <w:proofErr w:type="spellEnd"/>
      <w:r w:rsidR="001B175F">
        <w:t xml:space="preserve"> with </w:t>
      </w:r>
      <w:proofErr w:type="spellStart"/>
      <w:r w:rsidR="001B175F">
        <w:t>x_test</w:t>
      </w:r>
      <w:proofErr w:type="spellEnd"/>
    </w:p>
    <w:p w14:paraId="40A2DDA9" w14:textId="001EA95A" w:rsidR="00D6309E" w:rsidRDefault="00D6309E" w:rsidP="00D6309E">
      <w:pPr>
        <w:spacing w:before="0"/>
        <w:rPr>
          <w:b/>
          <w:bCs/>
        </w:rPr>
      </w:pPr>
      <w:r w:rsidRPr="001B175F">
        <w:rPr>
          <w:b/>
          <w:bCs/>
        </w:rPr>
        <w:t>Test accuracy of the result (Creation of Confusion matrix)</w:t>
      </w:r>
    </w:p>
    <w:p w14:paraId="1CB3EA6A" w14:textId="54D90C2F" w:rsidR="001B175F" w:rsidRDefault="001B175F" w:rsidP="001B175F">
      <w:pPr>
        <w:pStyle w:val="ListParagraph"/>
        <w:numPr>
          <w:ilvl w:val="0"/>
          <w:numId w:val="24"/>
        </w:numPr>
        <w:spacing w:before="0"/>
        <w:rPr>
          <w:b/>
          <w:bCs/>
        </w:rPr>
      </w:pPr>
      <w:r>
        <w:rPr>
          <w:b/>
          <w:bCs/>
        </w:rPr>
        <w:t>We fit the model with (</w:t>
      </w:r>
      <w:proofErr w:type="spellStart"/>
      <w:r>
        <w:rPr>
          <w:b/>
          <w:bCs/>
        </w:rPr>
        <w:t>x_</w:t>
      </w:r>
      <w:proofErr w:type="gramStart"/>
      <w:r>
        <w:rPr>
          <w:b/>
          <w:bCs/>
        </w:rPr>
        <w:t>train,y</w:t>
      </w:r>
      <w:proofErr w:type="gramEnd"/>
      <w:r>
        <w:rPr>
          <w:b/>
          <w:bCs/>
        </w:rPr>
        <w:t>_train</w:t>
      </w:r>
      <w:proofErr w:type="spellEnd"/>
      <w:r>
        <w:rPr>
          <w:b/>
          <w:bCs/>
        </w:rPr>
        <w:t>)</w:t>
      </w:r>
    </w:p>
    <w:p w14:paraId="353BF625" w14:textId="1388C9A4" w:rsidR="001B175F" w:rsidRDefault="001B175F" w:rsidP="001B175F">
      <w:pPr>
        <w:pStyle w:val="ListParagraph"/>
        <w:numPr>
          <w:ilvl w:val="0"/>
          <w:numId w:val="24"/>
        </w:numPr>
        <w:spacing w:before="0"/>
        <w:rPr>
          <w:b/>
          <w:bCs/>
        </w:rPr>
      </w:pPr>
      <w:r>
        <w:rPr>
          <w:b/>
          <w:bCs/>
        </w:rPr>
        <w:t xml:space="preserve">We predict the model </w:t>
      </w:r>
      <w:proofErr w:type="gramStart"/>
      <w:r>
        <w:rPr>
          <w:b/>
          <w:bCs/>
        </w:rPr>
        <w:t>with  Y</w:t>
      </w:r>
      <w:proofErr w:type="gramEnd"/>
      <w:r>
        <w:rPr>
          <w:b/>
          <w:bCs/>
        </w:rPr>
        <w:t>-pred=</w:t>
      </w:r>
      <w:proofErr w:type="spellStart"/>
      <w:r>
        <w:rPr>
          <w:b/>
          <w:bCs/>
        </w:rPr>
        <w:t>dataset.predict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x_test</w:t>
      </w:r>
      <w:proofErr w:type="spellEnd"/>
      <w:r>
        <w:rPr>
          <w:b/>
          <w:bCs/>
        </w:rPr>
        <w:t>)</w:t>
      </w:r>
    </w:p>
    <w:p w14:paraId="5D771887" w14:textId="2276382A" w:rsidR="001B175F" w:rsidRDefault="001B175F" w:rsidP="001B175F">
      <w:pPr>
        <w:pStyle w:val="ListParagraph"/>
        <w:numPr>
          <w:ilvl w:val="0"/>
          <w:numId w:val="24"/>
        </w:numPr>
        <w:spacing w:before="0"/>
        <w:rPr>
          <w:b/>
          <w:bCs/>
        </w:rPr>
      </w:pPr>
      <w:r>
        <w:rPr>
          <w:b/>
          <w:bCs/>
        </w:rPr>
        <w:t>Build a confusion matrix with(</w:t>
      </w:r>
      <w:proofErr w:type="spellStart"/>
      <w:r>
        <w:rPr>
          <w:b/>
          <w:bCs/>
        </w:rPr>
        <w:t>y_</w:t>
      </w:r>
      <w:proofErr w:type="gramStart"/>
      <w:r>
        <w:rPr>
          <w:b/>
          <w:bCs/>
        </w:rPr>
        <w:t>test,y</w:t>
      </w:r>
      <w:proofErr w:type="gramEnd"/>
      <w:r>
        <w:rPr>
          <w:b/>
          <w:bCs/>
        </w:rPr>
        <w:t>_pred</w:t>
      </w:r>
      <w:proofErr w:type="spellEnd"/>
      <w:r>
        <w:rPr>
          <w:b/>
          <w:bCs/>
        </w:rPr>
        <w:t>)</w:t>
      </w:r>
    </w:p>
    <w:p w14:paraId="49EBA6E3" w14:textId="29F9A542" w:rsidR="001B175F" w:rsidRDefault="001B175F" w:rsidP="001B175F">
      <w:pPr>
        <w:pStyle w:val="ListParagraph"/>
        <w:numPr>
          <w:ilvl w:val="0"/>
          <w:numId w:val="24"/>
        </w:numPr>
        <w:spacing w:before="0"/>
        <w:rPr>
          <w:b/>
          <w:bCs/>
        </w:rPr>
      </w:pPr>
      <w:proofErr w:type="gramStart"/>
      <w:r>
        <w:rPr>
          <w:b/>
          <w:bCs/>
        </w:rPr>
        <w:t>Accuracy  (</w:t>
      </w:r>
      <w:proofErr w:type="spellStart"/>
      <w:proofErr w:type="gramEnd"/>
      <w:r>
        <w:rPr>
          <w:b/>
          <w:bCs/>
        </w:rPr>
        <w:t>y_test,y_pred</w:t>
      </w:r>
      <w:proofErr w:type="spellEnd"/>
      <w:r>
        <w:rPr>
          <w:b/>
          <w:bCs/>
        </w:rPr>
        <w:t>)</w:t>
      </w:r>
    </w:p>
    <w:p w14:paraId="2EE37589" w14:textId="15BFFBBF" w:rsidR="001B175F" w:rsidRDefault="001B175F" w:rsidP="001B175F">
      <w:pPr>
        <w:pStyle w:val="ListParagraph"/>
        <w:numPr>
          <w:ilvl w:val="0"/>
          <w:numId w:val="24"/>
        </w:numPr>
        <w:spacing w:before="0"/>
        <w:rPr>
          <w:b/>
          <w:bCs/>
        </w:rPr>
      </w:pPr>
      <w:r>
        <w:rPr>
          <w:b/>
          <w:bCs/>
        </w:rPr>
        <w:t>Train score(bias): (</w:t>
      </w:r>
      <w:proofErr w:type="spellStart"/>
      <w:r>
        <w:rPr>
          <w:b/>
          <w:bCs/>
        </w:rPr>
        <w:t>x_train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y_train</w:t>
      </w:r>
      <w:proofErr w:type="spellEnd"/>
      <w:r>
        <w:rPr>
          <w:b/>
          <w:bCs/>
        </w:rPr>
        <w:t>)</w:t>
      </w:r>
    </w:p>
    <w:p w14:paraId="2F81D74E" w14:textId="6CECAA05" w:rsidR="001B175F" w:rsidRPr="001B175F" w:rsidRDefault="001B175F" w:rsidP="001B175F">
      <w:pPr>
        <w:pStyle w:val="ListParagraph"/>
        <w:numPr>
          <w:ilvl w:val="0"/>
          <w:numId w:val="24"/>
        </w:numPr>
        <w:spacing w:before="0"/>
        <w:rPr>
          <w:b/>
          <w:bCs/>
        </w:rPr>
      </w:pPr>
      <w:proofErr w:type="spellStart"/>
      <w:r>
        <w:rPr>
          <w:b/>
          <w:bCs/>
        </w:rPr>
        <w:t>Test_score</w:t>
      </w:r>
      <w:proofErr w:type="spellEnd"/>
      <w:r>
        <w:rPr>
          <w:b/>
          <w:bCs/>
        </w:rPr>
        <w:t>(variance): (</w:t>
      </w:r>
      <w:proofErr w:type="spellStart"/>
      <w:r>
        <w:rPr>
          <w:b/>
          <w:bCs/>
        </w:rPr>
        <w:t>x_</w:t>
      </w:r>
      <w:proofErr w:type="gramStart"/>
      <w:r>
        <w:rPr>
          <w:b/>
          <w:bCs/>
        </w:rPr>
        <w:t>test,y</w:t>
      </w:r>
      <w:proofErr w:type="gramEnd"/>
      <w:r>
        <w:rPr>
          <w:b/>
          <w:bCs/>
        </w:rPr>
        <w:t>_test</w:t>
      </w:r>
      <w:proofErr w:type="spellEnd"/>
      <w:r>
        <w:rPr>
          <w:b/>
          <w:bCs/>
        </w:rPr>
        <w:t>)</w:t>
      </w:r>
    </w:p>
    <w:p w14:paraId="59EBFC0D" w14:textId="77777777" w:rsidR="001B175F" w:rsidRDefault="001B175F" w:rsidP="00D6309E">
      <w:pPr>
        <w:spacing w:before="0"/>
      </w:pPr>
    </w:p>
    <w:p w14:paraId="3F706CA4" w14:textId="520E29EC" w:rsidR="00D6309E" w:rsidRPr="00E16584" w:rsidRDefault="00D6309E" w:rsidP="00D6309E">
      <w:pPr>
        <w:spacing w:before="0"/>
        <w:rPr>
          <w:b/>
          <w:bCs/>
        </w:rPr>
      </w:pPr>
      <w:r w:rsidRPr="001B175F">
        <w:rPr>
          <w:b/>
          <w:bCs/>
        </w:rPr>
        <w:t>Visualizing the test set result</w:t>
      </w:r>
    </w:p>
    <w:p w14:paraId="20BC7EBA" w14:textId="1676E625" w:rsidR="009A63E5" w:rsidRDefault="009A63E5" w:rsidP="006B161C">
      <w:r>
        <w:t>We have three phases</w:t>
      </w:r>
    </w:p>
    <w:p w14:paraId="2D100F51" w14:textId="52B5F708" w:rsidR="009A63E5" w:rsidRDefault="009A63E5" w:rsidP="006B161C">
      <w:r>
        <w:t>Training phase</w:t>
      </w:r>
    </w:p>
    <w:p w14:paraId="19706E98" w14:textId="4B2F1BEE" w:rsidR="009A63E5" w:rsidRDefault="009A63E5" w:rsidP="006B161C">
      <w:r>
        <w:t>Testing phase</w:t>
      </w:r>
    </w:p>
    <w:p w14:paraId="21A634E2" w14:textId="3FC46BC9" w:rsidR="009A63E5" w:rsidRDefault="009A63E5" w:rsidP="006B161C">
      <w:r>
        <w:t>Validation phase</w:t>
      </w:r>
      <w:proofErr w:type="gramStart"/>
      <w:r>
        <w:t xml:space="preserve">   (</w:t>
      </w:r>
      <w:proofErr w:type="gramEnd"/>
      <w:r>
        <w:t>Future prediction)</w:t>
      </w:r>
    </w:p>
    <w:p w14:paraId="43A5C689" w14:textId="762D759C" w:rsidR="009A63E5" w:rsidRDefault="009A63E5" w:rsidP="006B161C">
      <w:r>
        <w:t>The given data we split it into training and testing phase. The range of training and testing is 70|30 or 80|20 or 85|25</w:t>
      </w:r>
    </w:p>
    <w:p w14:paraId="685B3F85" w14:textId="7B632C1E" w:rsidR="005A0615" w:rsidRDefault="001B5755" w:rsidP="006B161C">
      <w:pPr>
        <w:rPr>
          <w:b/>
          <w:bCs/>
        </w:rPr>
      </w:pPr>
      <w:r>
        <w:rPr>
          <w:b/>
          <w:bCs/>
        </w:rPr>
        <w:t>KNN:</w:t>
      </w:r>
    </w:p>
    <w:p w14:paraId="76B63992" w14:textId="5CE41232" w:rsidR="001B5755" w:rsidRDefault="001B5755" w:rsidP="006B161C">
      <w:r>
        <w:rPr>
          <w:b/>
          <w:bCs/>
        </w:rPr>
        <w:t xml:space="preserve">K Neighbors: </w:t>
      </w:r>
      <w:r>
        <w:t>When you want to classify a new data point the algorithm looks at the K nearest deadlocks to the point</w:t>
      </w:r>
    </w:p>
    <w:p w14:paraId="3874E8A7" w14:textId="4EE9838A" w:rsidR="001B5755" w:rsidRDefault="001B5755" w:rsidP="006B161C">
      <w:r>
        <w:rPr>
          <w:b/>
          <w:bCs/>
        </w:rPr>
        <w:t xml:space="preserve">Distance Measurement: </w:t>
      </w:r>
      <w:r>
        <w:t>It calculates the distance between the new data point and all other points in the data set the most common distance metric is Euclidean distance.</w:t>
      </w:r>
    </w:p>
    <w:p w14:paraId="086AA8C7" w14:textId="5C90C108" w:rsidR="001B5755" w:rsidRDefault="001B5755" w:rsidP="006B161C">
      <w:pPr>
        <w:rPr>
          <w:b/>
          <w:bCs/>
        </w:rPr>
      </w:pPr>
      <w:r>
        <w:rPr>
          <w:b/>
          <w:bCs/>
        </w:rPr>
        <w:t>Vote or Average:</w:t>
      </w:r>
    </w:p>
    <w:p w14:paraId="12FC15DC" w14:textId="24DA775A" w:rsidR="001B5755" w:rsidRDefault="001B5755" w:rsidP="001B5755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Classification: </w:t>
      </w:r>
      <w:r w:rsidRPr="001B5755">
        <w:t>For classification tasks</w:t>
      </w:r>
      <w:r w:rsidR="0033124C">
        <w:t>,</w:t>
      </w:r>
      <w:r w:rsidRPr="001B5755">
        <w:t xml:space="preserve"> it counts the class lab</w:t>
      </w:r>
      <w:r w:rsidR="0033124C">
        <w:t>els</w:t>
      </w:r>
      <w:r w:rsidRPr="001B5755">
        <w:t xml:space="preserve"> of the </w:t>
      </w:r>
      <w:r w:rsidR="0033124C">
        <w:t>‘</w:t>
      </w:r>
      <w:r w:rsidRPr="001B5755">
        <w:t>K</w:t>
      </w:r>
      <w:r w:rsidR="0033124C">
        <w:t>’</w:t>
      </w:r>
      <w:r w:rsidRPr="001B5755">
        <w:t xml:space="preserve"> nearest ne</w:t>
      </w:r>
      <w:r w:rsidR="0033124C">
        <w:t>ighbors</w:t>
      </w:r>
      <w:r w:rsidRPr="001B5755">
        <w:t xml:space="preserve"> and assigns the class that appears most frequently</w:t>
      </w:r>
      <w:r w:rsidR="0033124C">
        <w:t>.</w:t>
      </w:r>
    </w:p>
    <w:p w14:paraId="7C14D868" w14:textId="402DE7B5" w:rsidR="0033124C" w:rsidRDefault="0033124C" w:rsidP="001B5755">
      <w:pPr>
        <w:pStyle w:val="ListParagraph"/>
        <w:numPr>
          <w:ilvl w:val="0"/>
          <w:numId w:val="27"/>
        </w:numPr>
      </w:pPr>
      <w:r>
        <w:rPr>
          <w:b/>
          <w:bCs/>
        </w:rPr>
        <w:t>Regression:</w:t>
      </w:r>
      <w:r>
        <w:t xml:space="preserve"> For regression tasks, it averages the value of the ‘</w:t>
      </w:r>
      <w:proofErr w:type="gramStart"/>
      <w:r>
        <w:t>K‘ nearest</w:t>
      </w:r>
      <w:proofErr w:type="gramEnd"/>
      <w:r>
        <w:t xml:space="preserve"> neighbors to make a prediction.</w:t>
      </w:r>
    </w:p>
    <w:p w14:paraId="7B5744BD" w14:textId="77777777" w:rsidR="0033124C" w:rsidRDefault="0033124C" w:rsidP="0033124C">
      <w:pPr>
        <w:rPr>
          <w:b/>
          <w:bCs/>
        </w:rPr>
      </w:pPr>
    </w:p>
    <w:p w14:paraId="11A7801D" w14:textId="384B0879" w:rsidR="0033124C" w:rsidRDefault="0033124C" w:rsidP="0033124C">
      <w:pPr>
        <w:rPr>
          <w:b/>
          <w:bCs/>
        </w:rPr>
      </w:pPr>
      <w:r>
        <w:rPr>
          <w:b/>
          <w:bCs/>
        </w:rPr>
        <w:lastRenderedPageBreak/>
        <w:t>Steps in Classification with KNN:</w:t>
      </w:r>
    </w:p>
    <w:p w14:paraId="4422F0DE" w14:textId="570EFF04" w:rsidR="00E52955" w:rsidRPr="00E52955" w:rsidRDefault="00E52955" w:rsidP="00E52955">
      <w:pPr>
        <w:rPr>
          <w:b/>
          <w:bCs/>
          <w:lang w:val="en-IN"/>
        </w:rPr>
      </w:pPr>
      <w:r w:rsidRPr="00E52955">
        <w:rPr>
          <w:b/>
          <w:bCs/>
          <w:lang w:val="en-IN"/>
        </w:rPr>
        <w:drawing>
          <wp:inline distT="0" distB="0" distL="0" distR="0" wp14:anchorId="56CE51BF" wp14:editId="0744020A">
            <wp:extent cx="5943600" cy="3084830"/>
            <wp:effectExtent l="0" t="0" r="0" b="1270"/>
            <wp:docPr id="862588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9ED5" w14:textId="77777777" w:rsidR="00E52955" w:rsidRDefault="00E52955" w:rsidP="0033124C">
      <w:pPr>
        <w:rPr>
          <w:b/>
          <w:bCs/>
        </w:rPr>
      </w:pPr>
    </w:p>
    <w:p w14:paraId="2C10082F" w14:textId="77777777" w:rsidR="0033124C" w:rsidRDefault="0033124C" w:rsidP="0033124C">
      <w:pPr>
        <w:rPr>
          <w:b/>
          <w:bCs/>
        </w:rPr>
      </w:pPr>
    </w:p>
    <w:p w14:paraId="08743A99" w14:textId="2B2F4033" w:rsidR="00E52955" w:rsidRDefault="00E52955" w:rsidP="00E52955">
      <w:pPr>
        <w:rPr>
          <w:b/>
          <w:bCs/>
          <w:lang w:val="en-IN"/>
        </w:rPr>
      </w:pPr>
      <w:r w:rsidRPr="00E52955">
        <w:rPr>
          <w:b/>
          <w:bCs/>
          <w:lang w:val="en-IN"/>
        </w:rPr>
        <w:lastRenderedPageBreak/>
        <w:drawing>
          <wp:inline distT="0" distB="0" distL="0" distR="0" wp14:anchorId="14B74C68" wp14:editId="237755A4">
            <wp:extent cx="4671060" cy="2859028"/>
            <wp:effectExtent l="0" t="0" r="0" b="0"/>
            <wp:docPr id="1051804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516" cy="286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955">
        <w:rPr>
          <w:b/>
          <w:bCs/>
          <w:lang w:val="en-IN"/>
        </w:rPr>
        <w:drawing>
          <wp:inline distT="0" distB="0" distL="0" distR="0" wp14:anchorId="4865E7A3" wp14:editId="773B9827">
            <wp:extent cx="5082540" cy="3063642"/>
            <wp:effectExtent l="0" t="0" r="3810" b="3810"/>
            <wp:docPr id="7849975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60" cy="307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0AFB" w14:textId="77777777" w:rsidR="0097021D" w:rsidRPr="00E52955" w:rsidRDefault="0097021D" w:rsidP="00E52955">
      <w:pPr>
        <w:rPr>
          <w:b/>
          <w:bCs/>
          <w:lang w:val="en-IN"/>
        </w:rPr>
      </w:pPr>
    </w:p>
    <w:p w14:paraId="56FAE4CE" w14:textId="6DF8C603" w:rsidR="00E52955" w:rsidRPr="00E52955" w:rsidRDefault="00E52955" w:rsidP="00E52955">
      <w:pPr>
        <w:rPr>
          <w:b/>
          <w:bCs/>
          <w:lang w:val="en-IN"/>
        </w:rPr>
      </w:pPr>
    </w:p>
    <w:p w14:paraId="01390206" w14:textId="3AFD6875" w:rsidR="0033124C" w:rsidRPr="0033124C" w:rsidRDefault="0033124C" w:rsidP="0033124C">
      <w:pPr>
        <w:rPr>
          <w:b/>
          <w:bCs/>
        </w:rPr>
      </w:pPr>
    </w:p>
    <w:p w14:paraId="25FA7F5B" w14:textId="77777777" w:rsidR="005A0615" w:rsidRDefault="005A0615" w:rsidP="006B161C"/>
    <w:p w14:paraId="0CF673A3" w14:textId="77777777" w:rsidR="004C7FF3" w:rsidRDefault="004C7FF3" w:rsidP="006B161C"/>
    <w:p w14:paraId="3DFF7C9F" w14:textId="77777777" w:rsidR="001B175F" w:rsidRDefault="001B175F" w:rsidP="006B161C">
      <w:pPr>
        <w:rPr>
          <w:b/>
          <w:bCs/>
        </w:rPr>
      </w:pPr>
    </w:p>
    <w:p w14:paraId="3A404F7F" w14:textId="77777777" w:rsidR="001B175F" w:rsidRDefault="001B175F" w:rsidP="006B161C">
      <w:pPr>
        <w:rPr>
          <w:b/>
          <w:bCs/>
        </w:rPr>
      </w:pPr>
    </w:p>
    <w:p w14:paraId="578E1D0B" w14:textId="77777777" w:rsidR="001B175F" w:rsidRDefault="001B175F" w:rsidP="006B161C">
      <w:pPr>
        <w:rPr>
          <w:b/>
          <w:bCs/>
        </w:rPr>
      </w:pPr>
    </w:p>
    <w:p w14:paraId="67875A87" w14:textId="77777777" w:rsidR="001B175F" w:rsidRDefault="001B175F" w:rsidP="006B161C">
      <w:pPr>
        <w:rPr>
          <w:b/>
          <w:bCs/>
        </w:rPr>
      </w:pPr>
    </w:p>
    <w:p w14:paraId="3E161B6E" w14:textId="77777777" w:rsidR="001B175F" w:rsidRDefault="001B175F" w:rsidP="006B161C">
      <w:pPr>
        <w:rPr>
          <w:b/>
          <w:bCs/>
        </w:rPr>
      </w:pPr>
    </w:p>
    <w:p w14:paraId="03FE1232" w14:textId="77777777" w:rsidR="001B175F" w:rsidRDefault="001B175F" w:rsidP="006B161C">
      <w:pPr>
        <w:rPr>
          <w:b/>
          <w:bCs/>
        </w:rPr>
      </w:pPr>
    </w:p>
    <w:p w14:paraId="607BE67C" w14:textId="7127192F" w:rsidR="009A63E5" w:rsidRPr="004C2D46" w:rsidRDefault="009A63E5" w:rsidP="006B161C">
      <w:pPr>
        <w:rPr>
          <w:b/>
          <w:bCs/>
        </w:rPr>
      </w:pPr>
      <w:r w:rsidRPr="004C2D46">
        <w:rPr>
          <w:b/>
          <w:bCs/>
        </w:rPr>
        <w:t>CONTROL FLOW:</w:t>
      </w:r>
    </w:p>
    <w:p w14:paraId="4B956491" w14:textId="43188ADA" w:rsidR="009A63E5" w:rsidRDefault="009A63E5" w:rsidP="009A63E5">
      <w:pPr>
        <w:pStyle w:val="ListParagraph"/>
        <w:numPr>
          <w:ilvl w:val="0"/>
          <w:numId w:val="21"/>
        </w:numPr>
      </w:pPr>
      <w:r>
        <w:t>Business Understanding</w:t>
      </w:r>
    </w:p>
    <w:p w14:paraId="0BCE0B42" w14:textId="149D4493" w:rsidR="009A63E5" w:rsidRDefault="009A63E5" w:rsidP="009A63E5">
      <w:pPr>
        <w:pStyle w:val="ListParagraph"/>
        <w:numPr>
          <w:ilvl w:val="0"/>
          <w:numId w:val="21"/>
        </w:numPr>
      </w:pPr>
      <w:r>
        <w:t>Attribute Understanding (Feature Understanding)</w:t>
      </w:r>
    </w:p>
    <w:p w14:paraId="278C0E97" w14:textId="39185AE9" w:rsidR="009A63E5" w:rsidRDefault="009A63E5" w:rsidP="009A63E5">
      <w:pPr>
        <w:pStyle w:val="ListParagraph"/>
        <w:numPr>
          <w:ilvl w:val="0"/>
          <w:numId w:val="21"/>
        </w:numPr>
      </w:pPr>
      <w:r>
        <w:t>Data Cleaning (DATE-MM:</w:t>
      </w:r>
      <w:proofErr w:type="gramStart"/>
      <w:r>
        <w:t>DD:YY</w:t>
      </w:r>
      <w:proofErr w:type="gramEnd"/>
      <w:r>
        <w:t>, TIME-HH:MM:SS)  REGEX-CLEAN THEM ALL</w:t>
      </w:r>
    </w:p>
    <w:p w14:paraId="3E2D8116" w14:textId="087D294B" w:rsidR="009A63E5" w:rsidRDefault="009A63E5" w:rsidP="009A63E5">
      <w:pPr>
        <w:pStyle w:val="ListParagraph"/>
        <w:numPr>
          <w:ilvl w:val="0"/>
          <w:numId w:val="21"/>
        </w:numPr>
      </w:pPr>
      <w:r>
        <w:t>Independent and Dependent variable</w:t>
      </w:r>
    </w:p>
    <w:p w14:paraId="29D102B3" w14:textId="62098754" w:rsidR="009A63E5" w:rsidRDefault="009A63E5" w:rsidP="009A63E5">
      <w:pPr>
        <w:pStyle w:val="ListParagraph"/>
        <w:numPr>
          <w:ilvl w:val="0"/>
          <w:numId w:val="21"/>
        </w:numPr>
      </w:pPr>
      <w:r>
        <w:t>Apply statistical graph, EDA, Correlation Graph, Outlier.</w:t>
      </w:r>
    </w:p>
    <w:p w14:paraId="77DB842C" w14:textId="79191E7F" w:rsidR="009A63E5" w:rsidRDefault="009A63E5" w:rsidP="009A63E5">
      <w:pPr>
        <w:pStyle w:val="ListParagraph"/>
        <w:numPr>
          <w:ilvl w:val="0"/>
          <w:numId w:val="21"/>
        </w:numPr>
      </w:pPr>
      <w:r>
        <w:t>CHOOSE THE MODEL BASED ON DEPENDENT VARIABLE</w:t>
      </w:r>
    </w:p>
    <w:p w14:paraId="34FCDD1F" w14:textId="7BD6ACFD" w:rsidR="009A63E5" w:rsidRDefault="009A63E5" w:rsidP="009A63E5">
      <w:pPr>
        <w:pStyle w:val="ListParagraph"/>
        <w:numPr>
          <w:ilvl w:val="0"/>
          <w:numId w:val="21"/>
        </w:numPr>
      </w:pPr>
      <w:r>
        <w:t xml:space="preserve">We have to analyze the dataset is Regression, Classification, Clustering </w:t>
      </w:r>
      <w:proofErr w:type="gramStart"/>
      <w:r>
        <w:t>model .</w:t>
      </w:r>
      <w:proofErr w:type="gramEnd"/>
    </w:p>
    <w:p w14:paraId="165129AB" w14:textId="5C9E43F2" w:rsidR="009A63E5" w:rsidRDefault="009A63E5" w:rsidP="009A63E5">
      <w:pPr>
        <w:pStyle w:val="ListParagraph"/>
        <w:numPr>
          <w:ilvl w:val="0"/>
          <w:numId w:val="21"/>
        </w:numPr>
      </w:pPr>
      <w:r>
        <w:t>Import Libraries</w:t>
      </w:r>
    </w:p>
    <w:p w14:paraId="56FCB443" w14:textId="44ECF8DF" w:rsidR="009A63E5" w:rsidRDefault="009A63E5" w:rsidP="009A63E5">
      <w:pPr>
        <w:pStyle w:val="ListParagraph"/>
        <w:numPr>
          <w:ilvl w:val="0"/>
          <w:numId w:val="21"/>
        </w:numPr>
      </w:pPr>
      <w:r>
        <w:t>Split the data X&amp;Y</w:t>
      </w:r>
    </w:p>
    <w:p w14:paraId="6FD3D2ED" w14:textId="1003DFFB" w:rsidR="009A63E5" w:rsidRDefault="009A63E5" w:rsidP="009A63E5">
      <w:pPr>
        <w:pStyle w:val="ListParagraph"/>
        <w:numPr>
          <w:ilvl w:val="0"/>
          <w:numId w:val="21"/>
        </w:numPr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</w:p>
    <w:p w14:paraId="45C63760" w14:textId="22FF5F9E" w:rsidR="009A63E5" w:rsidRDefault="009A63E5" w:rsidP="009A63E5">
      <w:pPr>
        <w:pStyle w:val="ListParagraph"/>
        <w:numPr>
          <w:ilvl w:val="0"/>
          <w:numId w:val="21"/>
        </w:numPr>
      </w:pPr>
      <w:r>
        <w:t>Feature Scaling (Standard Scaler)</w:t>
      </w:r>
    </w:p>
    <w:p w14:paraId="46FB63FD" w14:textId="7597C303" w:rsidR="009A63E5" w:rsidRDefault="009A63E5" w:rsidP="009A63E5">
      <w:pPr>
        <w:pStyle w:val="ListParagraph"/>
        <w:numPr>
          <w:ilvl w:val="0"/>
          <w:numId w:val="21"/>
        </w:numPr>
      </w:pPr>
      <w:r>
        <w:t>Call the algorithm</w:t>
      </w:r>
    </w:p>
    <w:p w14:paraId="47CA8C69" w14:textId="461C3BC0" w:rsidR="009A63E5" w:rsidRDefault="009A63E5" w:rsidP="009A63E5">
      <w:pPr>
        <w:pStyle w:val="ListParagraph"/>
        <w:numPr>
          <w:ilvl w:val="0"/>
          <w:numId w:val="21"/>
        </w:numPr>
      </w:pPr>
      <w:r>
        <w:t>Fit the model 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</w:t>
      </w:r>
    </w:p>
    <w:p w14:paraId="0E08DA61" w14:textId="5529C930" w:rsidR="009A63E5" w:rsidRDefault="009A63E5" w:rsidP="009A63E5">
      <w:pPr>
        <w:pStyle w:val="ListParagraph"/>
        <w:numPr>
          <w:ilvl w:val="0"/>
          <w:numId w:val="21"/>
        </w:numPr>
      </w:pPr>
      <w:r>
        <w:t xml:space="preserve">Build </w:t>
      </w:r>
      <w:proofErr w:type="spellStart"/>
      <w:r>
        <w:t>y_pred</w:t>
      </w:r>
      <w:proofErr w:type="spellEnd"/>
      <w:r>
        <w:t xml:space="preserve"> by pass </w:t>
      </w:r>
      <w:proofErr w:type="spellStart"/>
      <w:r>
        <w:t>x_test</w:t>
      </w:r>
      <w:proofErr w:type="spellEnd"/>
    </w:p>
    <w:p w14:paraId="1D0F391C" w14:textId="4CC322C5" w:rsidR="009A63E5" w:rsidRDefault="009A63E5" w:rsidP="009A63E5">
      <w:pPr>
        <w:pStyle w:val="ListParagraph"/>
        <w:numPr>
          <w:ilvl w:val="0"/>
          <w:numId w:val="21"/>
        </w:numPr>
      </w:pPr>
      <w:r>
        <w:t xml:space="preserve">Compare the model to </w:t>
      </w:r>
      <w:proofErr w:type="spellStart"/>
      <w:r>
        <w:t>y_test</w:t>
      </w:r>
      <w:proofErr w:type="spellEnd"/>
      <w:r>
        <w:t xml:space="preserve"> vs </w:t>
      </w:r>
      <w:proofErr w:type="spellStart"/>
      <w:r>
        <w:t>y_pred</w:t>
      </w:r>
      <w:proofErr w:type="spellEnd"/>
    </w:p>
    <w:p w14:paraId="78438CEE" w14:textId="2A3D5B75" w:rsidR="009A63E5" w:rsidRDefault="004C2D46" w:rsidP="009A63E5">
      <w:pPr>
        <w:pStyle w:val="ListParagraph"/>
        <w:numPr>
          <w:ilvl w:val="0"/>
          <w:numId w:val="21"/>
        </w:numPr>
      </w:pPr>
      <w:r>
        <w:t>Build the confusion matrix</w:t>
      </w:r>
    </w:p>
    <w:p w14:paraId="4EFA7D75" w14:textId="1ED12970" w:rsidR="004C2D46" w:rsidRDefault="004C2D46" w:rsidP="009A63E5">
      <w:pPr>
        <w:pStyle w:val="ListParagraph"/>
        <w:numPr>
          <w:ilvl w:val="0"/>
          <w:numId w:val="21"/>
        </w:numPr>
      </w:pPr>
      <w:r>
        <w:t>Model is Overfitting or Underfitting</w:t>
      </w:r>
    </w:p>
    <w:p w14:paraId="0A533290" w14:textId="0B2BA47D" w:rsidR="004C2D46" w:rsidRDefault="004C2D46" w:rsidP="009A63E5">
      <w:pPr>
        <w:pStyle w:val="ListParagraph"/>
        <w:numPr>
          <w:ilvl w:val="0"/>
          <w:numId w:val="21"/>
        </w:numPr>
      </w:pPr>
      <w:r>
        <w:t>Once you got the best fit model</w:t>
      </w:r>
    </w:p>
    <w:p w14:paraId="78261D11" w14:textId="4A6952AC" w:rsidR="004C2D46" w:rsidRDefault="004C2D46" w:rsidP="009A63E5">
      <w:pPr>
        <w:pStyle w:val="ListParagraph"/>
        <w:numPr>
          <w:ilvl w:val="0"/>
          <w:numId w:val="21"/>
        </w:numPr>
      </w:pPr>
      <w:r>
        <w:t>Every model you have to validate test</w:t>
      </w:r>
    </w:p>
    <w:p w14:paraId="130DE1F2" w14:textId="4BC941FD" w:rsidR="004C2D46" w:rsidRDefault="004C2D46" w:rsidP="009A63E5">
      <w:pPr>
        <w:pStyle w:val="ListParagraph"/>
        <w:numPr>
          <w:ilvl w:val="0"/>
          <w:numId w:val="21"/>
        </w:numPr>
      </w:pPr>
      <w:r>
        <w:t>You have to all rest of required algorithm with validation</w:t>
      </w:r>
    </w:p>
    <w:p w14:paraId="0CD89D7E" w14:textId="2C6FB712" w:rsidR="004C2D46" w:rsidRDefault="004C2D46" w:rsidP="009A63E5">
      <w:pPr>
        <w:pStyle w:val="ListParagraph"/>
        <w:numPr>
          <w:ilvl w:val="0"/>
          <w:numId w:val="21"/>
        </w:numPr>
      </w:pPr>
      <w:r>
        <w:t>Best accuracy model will go for pickle</w:t>
      </w:r>
    </w:p>
    <w:p w14:paraId="2360FCAC" w14:textId="119A3A05" w:rsidR="004C2D46" w:rsidRDefault="004C2D46" w:rsidP="009A63E5">
      <w:pPr>
        <w:pStyle w:val="ListParagraph"/>
        <w:numPr>
          <w:ilvl w:val="0"/>
          <w:numId w:val="21"/>
        </w:numPr>
      </w:pPr>
      <w:r>
        <w:t xml:space="preserve">Website </w:t>
      </w:r>
      <w:proofErr w:type="gramStart"/>
      <w:r>
        <w:t>create</w:t>
      </w:r>
      <w:proofErr w:type="gramEnd"/>
    </w:p>
    <w:p w14:paraId="62B16305" w14:textId="7D9D5EC7" w:rsidR="004C2D46" w:rsidRDefault="004C2D46" w:rsidP="009A63E5">
      <w:pPr>
        <w:pStyle w:val="ListParagraph"/>
        <w:numPr>
          <w:ilvl w:val="0"/>
          <w:numId w:val="21"/>
        </w:numPr>
      </w:pPr>
      <w:r>
        <w:t>ML model display in the website</w:t>
      </w:r>
    </w:p>
    <w:p w14:paraId="4405E65F" w14:textId="7BAB24CA" w:rsidR="004C2D46" w:rsidRDefault="004C2D46" w:rsidP="009A63E5">
      <w:pPr>
        <w:pStyle w:val="ListParagraph"/>
        <w:numPr>
          <w:ilvl w:val="0"/>
          <w:numId w:val="21"/>
        </w:numPr>
      </w:pPr>
      <w:r>
        <w:t>Entry (Records are added in Backend)</w:t>
      </w:r>
    </w:p>
    <w:p w14:paraId="4D2E1367" w14:textId="3EA50CA9" w:rsidR="004C2D46" w:rsidRDefault="004C2D46" w:rsidP="009A63E5">
      <w:pPr>
        <w:pStyle w:val="ListParagraph"/>
        <w:numPr>
          <w:ilvl w:val="0"/>
          <w:numId w:val="21"/>
        </w:numPr>
      </w:pPr>
      <w:r>
        <w:t>Predict the forecasting</w:t>
      </w:r>
    </w:p>
    <w:p w14:paraId="1CFE1809" w14:textId="378ECE6B" w:rsidR="004C2D46" w:rsidRDefault="004C2D46" w:rsidP="009A63E5">
      <w:pPr>
        <w:pStyle w:val="ListParagraph"/>
        <w:numPr>
          <w:ilvl w:val="0"/>
          <w:numId w:val="21"/>
        </w:numPr>
      </w:pPr>
      <w:r>
        <w:t>Business Understand Future Market</w:t>
      </w:r>
    </w:p>
    <w:p w14:paraId="7A939060" w14:textId="0880C320" w:rsidR="004C2D46" w:rsidRDefault="004C2D46" w:rsidP="009A63E5">
      <w:pPr>
        <w:pStyle w:val="ListParagraph"/>
        <w:numPr>
          <w:ilvl w:val="0"/>
          <w:numId w:val="21"/>
        </w:numPr>
      </w:pPr>
      <w:r>
        <w:t>Retrain the model with new data</w:t>
      </w:r>
    </w:p>
    <w:p w14:paraId="41256E56" w14:textId="65F6865B" w:rsidR="004C2D46" w:rsidRDefault="004C2D46" w:rsidP="009A63E5">
      <w:pPr>
        <w:pStyle w:val="ListParagraph"/>
        <w:numPr>
          <w:ilvl w:val="0"/>
          <w:numId w:val="21"/>
        </w:numPr>
      </w:pPr>
      <w:r>
        <w:t>Continue the process</w:t>
      </w:r>
    </w:p>
    <w:p w14:paraId="6C320589" w14:textId="77777777" w:rsidR="004C2D46" w:rsidRDefault="004C2D46" w:rsidP="004C2D46">
      <w:pPr>
        <w:pStyle w:val="ListParagraph"/>
      </w:pPr>
    </w:p>
    <w:p w14:paraId="01020833" w14:textId="77777777" w:rsidR="009A63E5" w:rsidRDefault="009A63E5" w:rsidP="006B161C"/>
    <w:p w14:paraId="6B71F4B8" w14:textId="77777777" w:rsidR="009A63E5" w:rsidRDefault="009A63E5" w:rsidP="006B161C"/>
    <w:p w14:paraId="16C2A923" w14:textId="44DF680D" w:rsidR="009A63E5" w:rsidRPr="009A63E5" w:rsidRDefault="009A63E5" w:rsidP="006B161C">
      <w:r>
        <w:t xml:space="preserve"> </w:t>
      </w:r>
    </w:p>
    <w:sectPr w:rsidR="009A63E5" w:rsidRPr="009A63E5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94C9D" w14:textId="77777777" w:rsidR="00B06F75" w:rsidRDefault="00B06F75">
      <w:pPr>
        <w:spacing w:line="240" w:lineRule="auto"/>
      </w:pPr>
      <w:r>
        <w:separator/>
      </w:r>
    </w:p>
  </w:endnote>
  <w:endnote w:type="continuationSeparator" w:id="0">
    <w:p w14:paraId="33A2D724" w14:textId="77777777" w:rsidR="00B06F75" w:rsidRDefault="00B06F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8A5478" w14:textId="77777777" w:rsidR="00B06F75" w:rsidRDefault="00B06F75">
      <w:pPr>
        <w:spacing w:line="240" w:lineRule="auto"/>
      </w:pPr>
      <w:r>
        <w:separator/>
      </w:r>
    </w:p>
  </w:footnote>
  <w:footnote w:type="continuationSeparator" w:id="0">
    <w:p w14:paraId="37AC35BE" w14:textId="77777777" w:rsidR="00B06F75" w:rsidRDefault="00B06F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516DE2"/>
    <w:multiLevelType w:val="hybridMultilevel"/>
    <w:tmpl w:val="450425DA"/>
    <w:lvl w:ilvl="0" w:tplc="7A6E62A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873FB8"/>
    <w:multiLevelType w:val="hybridMultilevel"/>
    <w:tmpl w:val="52B8D8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82151"/>
    <w:multiLevelType w:val="hybridMultilevel"/>
    <w:tmpl w:val="F35A6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1E2B6C"/>
    <w:multiLevelType w:val="hybridMultilevel"/>
    <w:tmpl w:val="927C0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9D7A6A"/>
    <w:multiLevelType w:val="hybridMultilevel"/>
    <w:tmpl w:val="ABC2BD88"/>
    <w:lvl w:ilvl="0" w:tplc="1B64511A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A7715F"/>
    <w:multiLevelType w:val="hybridMultilevel"/>
    <w:tmpl w:val="20E45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E5130"/>
    <w:multiLevelType w:val="hybridMultilevel"/>
    <w:tmpl w:val="4EAA4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5532A2"/>
    <w:multiLevelType w:val="hybridMultilevel"/>
    <w:tmpl w:val="75386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A90573"/>
    <w:multiLevelType w:val="hybridMultilevel"/>
    <w:tmpl w:val="2E5CE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A22391"/>
    <w:multiLevelType w:val="hybridMultilevel"/>
    <w:tmpl w:val="446C6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B3147"/>
    <w:multiLevelType w:val="hybridMultilevel"/>
    <w:tmpl w:val="2C0C54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2057124335">
    <w:abstractNumId w:val="21"/>
  </w:num>
  <w:num w:numId="2" w16cid:durableId="736437889">
    <w:abstractNumId w:val="21"/>
    <w:lvlOverride w:ilvl="0">
      <w:startOverride w:val="1"/>
    </w:lvlOverride>
  </w:num>
  <w:num w:numId="3" w16cid:durableId="1657149104">
    <w:abstractNumId w:val="21"/>
  </w:num>
  <w:num w:numId="4" w16cid:durableId="1801607782">
    <w:abstractNumId w:val="21"/>
    <w:lvlOverride w:ilvl="0">
      <w:startOverride w:val="1"/>
    </w:lvlOverride>
  </w:num>
  <w:num w:numId="5" w16cid:durableId="1159538131">
    <w:abstractNumId w:val="8"/>
  </w:num>
  <w:num w:numId="6" w16cid:durableId="1924951648">
    <w:abstractNumId w:val="21"/>
    <w:lvlOverride w:ilvl="0">
      <w:startOverride w:val="1"/>
    </w:lvlOverride>
  </w:num>
  <w:num w:numId="7" w16cid:durableId="177898968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55122350">
    <w:abstractNumId w:val="9"/>
  </w:num>
  <w:num w:numId="9" w16cid:durableId="11456639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537730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65507751">
    <w:abstractNumId w:val="7"/>
  </w:num>
  <w:num w:numId="12" w16cid:durableId="440685689">
    <w:abstractNumId w:val="6"/>
  </w:num>
  <w:num w:numId="13" w16cid:durableId="467548819">
    <w:abstractNumId w:val="5"/>
  </w:num>
  <w:num w:numId="14" w16cid:durableId="1618640084">
    <w:abstractNumId w:val="4"/>
  </w:num>
  <w:num w:numId="15" w16cid:durableId="1464998409">
    <w:abstractNumId w:val="3"/>
  </w:num>
  <w:num w:numId="16" w16cid:durableId="290600614">
    <w:abstractNumId w:val="2"/>
  </w:num>
  <w:num w:numId="17" w16cid:durableId="1840272560">
    <w:abstractNumId w:val="1"/>
  </w:num>
  <w:num w:numId="18" w16cid:durableId="712777970">
    <w:abstractNumId w:val="0"/>
  </w:num>
  <w:num w:numId="19" w16cid:durableId="1800800653">
    <w:abstractNumId w:val="19"/>
  </w:num>
  <w:num w:numId="20" w16cid:durableId="1117334213">
    <w:abstractNumId w:val="12"/>
  </w:num>
  <w:num w:numId="21" w16cid:durableId="872309927">
    <w:abstractNumId w:val="16"/>
  </w:num>
  <w:num w:numId="22" w16cid:durableId="1258253333">
    <w:abstractNumId w:val="11"/>
  </w:num>
  <w:num w:numId="23" w16cid:durableId="1482843182">
    <w:abstractNumId w:val="14"/>
  </w:num>
  <w:num w:numId="24" w16cid:durableId="1464884962">
    <w:abstractNumId w:val="10"/>
  </w:num>
  <w:num w:numId="25" w16cid:durableId="1525094524">
    <w:abstractNumId w:val="20"/>
  </w:num>
  <w:num w:numId="26" w16cid:durableId="842935497">
    <w:abstractNumId w:val="15"/>
  </w:num>
  <w:num w:numId="27" w16cid:durableId="1726677864">
    <w:abstractNumId w:val="17"/>
  </w:num>
  <w:num w:numId="28" w16cid:durableId="1735271363">
    <w:abstractNumId w:val="18"/>
  </w:num>
  <w:num w:numId="29" w16cid:durableId="15281340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61C"/>
    <w:rsid w:val="00007202"/>
    <w:rsid w:val="000150E9"/>
    <w:rsid w:val="00030E3C"/>
    <w:rsid w:val="00072D27"/>
    <w:rsid w:val="00083C22"/>
    <w:rsid w:val="00086E87"/>
    <w:rsid w:val="000871A8"/>
    <w:rsid w:val="000A036B"/>
    <w:rsid w:val="000D0E4A"/>
    <w:rsid w:val="000F11B9"/>
    <w:rsid w:val="00102341"/>
    <w:rsid w:val="00104433"/>
    <w:rsid w:val="00105960"/>
    <w:rsid w:val="001073CE"/>
    <w:rsid w:val="00115A72"/>
    <w:rsid w:val="00121553"/>
    <w:rsid w:val="00124088"/>
    <w:rsid w:val="00131CAB"/>
    <w:rsid w:val="00145D7A"/>
    <w:rsid w:val="00153C56"/>
    <w:rsid w:val="001B175F"/>
    <w:rsid w:val="001B5755"/>
    <w:rsid w:val="001C2CAB"/>
    <w:rsid w:val="001D0BD1"/>
    <w:rsid w:val="001E60D0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2F6796"/>
    <w:rsid w:val="00301789"/>
    <w:rsid w:val="00311895"/>
    <w:rsid w:val="00325194"/>
    <w:rsid w:val="0033124C"/>
    <w:rsid w:val="00351943"/>
    <w:rsid w:val="003728E3"/>
    <w:rsid w:val="00381F88"/>
    <w:rsid w:val="003838E9"/>
    <w:rsid w:val="003962D3"/>
    <w:rsid w:val="003C7D9D"/>
    <w:rsid w:val="003E3A63"/>
    <w:rsid w:val="00405DDE"/>
    <w:rsid w:val="00450B95"/>
    <w:rsid w:val="00457BEB"/>
    <w:rsid w:val="00461B2E"/>
    <w:rsid w:val="00482CFC"/>
    <w:rsid w:val="00487996"/>
    <w:rsid w:val="00491910"/>
    <w:rsid w:val="00492D1D"/>
    <w:rsid w:val="004A2AF6"/>
    <w:rsid w:val="004A3D03"/>
    <w:rsid w:val="004B6D7F"/>
    <w:rsid w:val="004C2D46"/>
    <w:rsid w:val="004C7FF3"/>
    <w:rsid w:val="004D785F"/>
    <w:rsid w:val="004E744B"/>
    <w:rsid w:val="004F7760"/>
    <w:rsid w:val="00520AC9"/>
    <w:rsid w:val="0054280A"/>
    <w:rsid w:val="0055535B"/>
    <w:rsid w:val="00561F9A"/>
    <w:rsid w:val="00594254"/>
    <w:rsid w:val="005A0615"/>
    <w:rsid w:val="005B6EB8"/>
    <w:rsid w:val="005F57DC"/>
    <w:rsid w:val="00614CAB"/>
    <w:rsid w:val="00633BC0"/>
    <w:rsid w:val="00656E01"/>
    <w:rsid w:val="00661DE5"/>
    <w:rsid w:val="006706DE"/>
    <w:rsid w:val="0069487E"/>
    <w:rsid w:val="006A648B"/>
    <w:rsid w:val="006B0B82"/>
    <w:rsid w:val="006B161C"/>
    <w:rsid w:val="006B7EF2"/>
    <w:rsid w:val="006C284C"/>
    <w:rsid w:val="006C3B5F"/>
    <w:rsid w:val="006D3A72"/>
    <w:rsid w:val="006F53EE"/>
    <w:rsid w:val="00717507"/>
    <w:rsid w:val="007263B8"/>
    <w:rsid w:val="00726D9C"/>
    <w:rsid w:val="00726F2C"/>
    <w:rsid w:val="00736D30"/>
    <w:rsid w:val="007378F1"/>
    <w:rsid w:val="00742FF3"/>
    <w:rsid w:val="00794B27"/>
    <w:rsid w:val="007A73CB"/>
    <w:rsid w:val="007A7846"/>
    <w:rsid w:val="007B2795"/>
    <w:rsid w:val="007F66F5"/>
    <w:rsid w:val="00812400"/>
    <w:rsid w:val="00816A0C"/>
    <w:rsid w:val="0082203C"/>
    <w:rsid w:val="008360A8"/>
    <w:rsid w:val="008416E0"/>
    <w:rsid w:val="00853E64"/>
    <w:rsid w:val="00862C7C"/>
    <w:rsid w:val="00895251"/>
    <w:rsid w:val="00897BFF"/>
    <w:rsid w:val="008C61B9"/>
    <w:rsid w:val="00901BF2"/>
    <w:rsid w:val="00912477"/>
    <w:rsid w:val="009139AF"/>
    <w:rsid w:val="00916C70"/>
    <w:rsid w:val="00920CA9"/>
    <w:rsid w:val="00943B06"/>
    <w:rsid w:val="00945864"/>
    <w:rsid w:val="0097021D"/>
    <w:rsid w:val="009739A9"/>
    <w:rsid w:val="009806F4"/>
    <w:rsid w:val="009853E9"/>
    <w:rsid w:val="00996E16"/>
    <w:rsid w:val="009A63E5"/>
    <w:rsid w:val="009B69C5"/>
    <w:rsid w:val="009D3947"/>
    <w:rsid w:val="009F4FCB"/>
    <w:rsid w:val="009F72A7"/>
    <w:rsid w:val="00A119D9"/>
    <w:rsid w:val="00A1309F"/>
    <w:rsid w:val="00A16612"/>
    <w:rsid w:val="00A21BED"/>
    <w:rsid w:val="00A27D99"/>
    <w:rsid w:val="00A60C25"/>
    <w:rsid w:val="00A60D92"/>
    <w:rsid w:val="00A86EAC"/>
    <w:rsid w:val="00A923E7"/>
    <w:rsid w:val="00AA661C"/>
    <w:rsid w:val="00AC2F58"/>
    <w:rsid w:val="00AF087B"/>
    <w:rsid w:val="00B06F75"/>
    <w:rsid w:val="00B369B4"/>
    <w:rsid w:val="00B53817"/>
    <w:rsid w:val="00B61F85"/>
    <w:rsid w:val="00B96EAA"/>
    <w:rsid w:val="00BA0166"/>
    <w:rsid w:val="00BA3CC7"/>
    <w:rsid w:val="00BF457D"/>
    <w:rsid w:val="00BF4775"/>
    <w:rsid w:val="00C04FF1"/>
    <w:rsid w:val="00C814C3"/>
    <w:rsid w:val="00C97E72"/>
    <w:rsid w:val="00CA0C45"/>
    <w:rsid w:val="00CB1D0E"/>
    <w:rsid w:val="00CC3AB0"/>
    <w:rsid w:val="00CD4A9C"/>
    <w:rsid w:val="00CF12AE"/>
    <w:rsid w:val="00D1798D"/>
    <w:rsid w:val="00D44ACA"/>
    <w:rsid w:val="00D6309E"/>
    <w:rsid w:val="00D902A4"/>
    <w:rsid w:val="00DA43E6"/>
    <w:rsid w:val="00DB0E37"/>
    <w:rsid w:val="00DB2323"/>
    <w:rsid w:val="00DB331E"/>
    <w:rsid w:val="00DB4CD8"/>
    <w:rsid w:val="00DC4E21"/>
    <w:rsid w:val="00DD5358"/>
    <w:rsid w:val="00E16584"/>
    <w:rsid w:val="00E224A0"/>
    <w:rsid w:val="00E254F0"/>
    <w:rsid w:val="00E430CD"/>
    <w:rsid w:val="00E4313F"/>
    <w:rsid w:val="00E51168"/>
    <w:rsid w:val="00E52955"/>
    <w:rsid w:val="00E55825"/>
    <w:rsid w:val="00E55B4B"/>
    <w:rsid w:val="00E55FC7"/>
    <w:rsid w:val="00E72A21"/>
    <w:rsid w:val="00E7715A"/>
    <w:rsid w:val="00EB700D"/>
    <w:rsid w:val="00ED5D18"/>
    <w:rsid w:val="00EF5124"/>
    <w:rsid w:val="00F30AE2"/>
    <w:rsid w:val="00F33B83"/>
    <w:rsid w:val="00F41B42"/>
    <w:rsid w:val="00F54BD0"/>
    <w:rsid w:val="00F565C8"/>
    <w:rsid w:val="00F633E4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E5C669"/>
  <w15:chartTrackingRefBased/>
  <w15:docId w15:val="{92383875-35D2-4C4A-AD02-B1A82B39C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venk\AppData\Local\Microsoft\Office\16.0\DTS\en-IN%7b69C49D12-5115-4CCA-8A39-158CBE7A11A8%7d\%7b2A57206F-6392-4B08-A638-BC776108804C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A6B9AD7-F52C-4636-8E8A-009B9EE7D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AB6B0C-F8D1-4A7F-BE3A-53084A64D0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1124AF-D090-4928-A35F-6DC9CD7F85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{2A57206F-6392-4B08-A638-BC776108804C}tf10002117_win32</Template>
  <TotalTime>4600</TotalTime>
  <Pages>15</Pages>
  <Words>2593</Words>
  <Characters>14781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Eenepalli</dc:creator>
  <cp:keywords/>
  <dc:description/>
  <cp:lastModifiedBy>Venkatesh Eenepalli</cp:lastModifiedBy>
  <cp:revision>8</cp:revision>
  <dcterms:created xsi:type="dcterms:W3CDTF">2024-11-29T06:48:00Z</dcterms:created>
  <dcterms:modified xsi:type="dcterms:W3CDTF">2024-12-13T06:42:00Z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